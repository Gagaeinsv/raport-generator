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F3E2" w14:textId="77777777" w:rsidR="00C7201D" w:rsidRPr="00091BE0" w:rsidRDefault="00C7201D" w:rsidP="00091BE0">
      <w:pPr>
        <w:jc w:val="both"/>
        <w:rPr>
          <w:rFonts w:ascii="Times New Roman" w:hAnsi="Times New Roman" w:cs="Times New Roman"/>
          <w:sz w:val="24"/>
          <w:szCs w:val="24"/>
        </w:rPr>
      </w:pPr>
      <w:r w:rsidRPr="00091BE0"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60D5F3" wp14:editId="664BE0F6">
                <wp:simplePos x="0" y="0"/>
                <wp:positionH relativeFrom="column">
                  <wp:posOffset>3382455</wp:posOffset>
                </wp:positionH>
                <wp:positionV relativeFrom="paragraph">
                  <wp:posOffset>-73025</wp:posOffset>
                </wp:positionV>
                <wp:extent cx="2708695" cy="1536065"/>
                <wp:effectExtent l="0" t="0" r="15875" b="1016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695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D5E7B" w14:textId="55A327F4" w:rsidR="00C7201D" w:rsidRPr="008A12C7" w:rsidRDefault="00C7201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 w:rsidR="008A12C7"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стрілецького батальйону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військової частини</w:t>
                            </w:r>
                            <w:r w:rsidR="00EA7ED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А7224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60D5F3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66.35pt;margin-top:-5.75pt;width:213.3pt;height:120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" strokecolor="white [3212]">
                <v:textbox style="mso-fit-shape-to-text:t">
                  <w:txbxContent>
                    <w:p w14:paraId="670D5E7B" w14:textId="55A327F4" w:rsidR="00C7201D" w:rsidRPr="008A12C7" w:rsidRDefault="00C7201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 w:rsidR="008A12C7"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стрілецького батальйону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військової частини</w:t>
                      </w:r>
                      <w:r w:rsidR="00EA7ED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А7224</w:t>
                      </w:r>
                    </w:p>
                  </w:txbxContent>
                </v:textbox>
              </v:shape>
            </w:pict>
          </mc:Fallback>
        </mc:AlternateContent>
      </w:r>
    </w:p>
    <w:p w14:paraId="6662441C" w14:textId="77777777" w:rsidR="001774BF" w:rsidRDefault="001774BF" w:rsidP="00091B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86FEC0" w14:textId="06886A9C" w:rsidR="008A12C7" w:rsidRPr="00091BE0" w:rsidRDefault="001774BF" w:rsidP="00091BE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Доповідна записка</w:t>
      </w:r>
    </w:p>
    <w:p w14:paraId="40708BCE" w14:textId="5F372CB1" w:rsidR="00091BE0" w:rsidRDefault="00091BE0" w:rsidP="00805197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BE0">
        <w:rPr>
          <w:rFonts w:ascii="Times New Roman" w:hAnsi="Times New Roman" w:cs="Times New Roman"/>
          <w:sz w:val="24"/>
          <w:szCs w:val="24"/>
        </w:rPr>
        <w:t>Дійсним доповідаю, що</w:t>
      </w:r>
      <w:r w:rsidR="006C09B4">
        <w:rPr>
          <w:rFonts w:ascii="Times New Roman" w:hAnsi="Times New Roman" w:cs="Times New Roman"/>
          <w:sz w:val="24"/>
          <w:szCs w:val="24"/>
        </w:rPr>
        <w:t xml:space="preserve"> </w:t>
      </w:r>
      <w:r w:rsidR="00EA7EDB" w:rsidRPr="000E0E02">
        <w:rPr>
          <w:rFonts w:ascii="Times New Roman" w:hAnsi="Times New Roman" w:cs="Times New Roman"/>
          <w:color w:val="EE0000"/>
          <w:sz w:val="24"/>
          <w:szCs w:val="24"/>
        </w:rPr>
        <w:t>05</w:t>
      </w:r>
      <w:r w:rsidR="006C09B4" w:rsidRPr="000E0E02">
        <w:rPr>
          <w:rFonts w:ascii="Times New Roman" w:hAnsi="Times New Roman" w:cs="Times New Roman"/>
          <w:color w:val="EE0000"/>
          <w:sz w:val="24"/>
          <w:szCs w:val="24"/>
        </w:rPr>
        <w:t>.0</w:t>
      </w:r>
      <w:r w:rsidR="00ED1399" w:rsidRPr="000E0E02">
        <w:rPr>
          <w:rFonts w:ascii="Times New Roman" w:hAnsi="Times New Roman" w:cs="Times New Roman"/>
          <w:color w:val="EE0000"/>
          <w:sz w:val="24"/>
          <w:szCs w:val="24"/>
        </w:rPr>
        <w:t>4</w:t>
      </w:r>
      <w:r w:rsidR="006C09B4" w:rsidRPr="000E0E02">
        <w:rPr>
          <w:rFonts w:ascii="Times New Roman" w:hAnsi="Times New Roman" w:cs="Times New Roman"/>
          <w:color w:val="EE0000"/>
          <w:sz w:val="24"/>
          <w:szCs w:val="24"/>
        </w:rPr>
        <w:t>.2026</w:t>
      </w:r>
      <w:r w:rsidRPr="000E0E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ED1399" w:rsidRPr="000E0E02">
        <w:rPr>
          <w:rFonts w:ascii="Times New Roman" w:hAnsi="Times New Roman" w:cs="Times New Roman"/>
          <w:color w:val="EE0000"/>
          <w:sz w:val="24"/>
          <w:szCs w:val="24"/>
        </w:rPr>
        <w:t>механік відділення технічного обслугову</w:t>
      </w:r>
      <w:r w:rsidR="001774BF" w:rsidRPr="000E0E02">
        <w:rPr>
          <w:rFonts w:ascii="Times New Roman" w:hAnsi="Times New Roman" w:cs="Times New Roman"/>
          <w:color w:val="EE0000"/>
          <w:sz w:val="24"/>
          <w:szCs w:val="24"/>
        </w:rPr>
        <w:t>вання автомобільної техніки взводу матеріально-технічного забезпечення</w:t>
      </w:r>
      <w:r w:rsidR="00ED1399" w:rsidRPr="000E0E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4B7F7C">
        <w:rPr>
          <w:rFonts w:ascii="Times New Roman" w:hAnsi="Times New Roman" w:cs="Times New Roman"/>
          <w:sz w:val="24"/>
          <w:szCs w:val="24"/>
        </w:rPr>
        <w:t>стрілецького батальйону</w:t>
      </w:r>
      <w:r w:rsidR="006C09B4">
        <w:rPr>
          <w:rFonts w:ascii="Times New Roman" w:hAnsi="Times New Roman" w:cs="Times New Roman"/>
          <w:sz w:val="24"/>
          <w:szCs w:val="24"/>
        </w:rPr>
        <w:t xml:space="preserve"> </w:t>
      </w:r>
      <w:r w:rsidR="006C09B4" w:rsidRPr="00091BE0">
        <w:rPr>
          <w:rFonts w:ascii="Times New Roman" w:hAnsi="Times New Roman" w:cs="Times New Roman"/>
          <w:sz w:val="24"/>
          <w:szCs w:val="24"/>
        </w:rPr>
        <w:t>військової частини А7224</w:t>
      </w:r>
      <w:r w:rsidR="001774BF">
        <w:rPr>
          <w:rFonts w:ascii="Times New Roman" w:hAnsi="Times New Roman" w:cs="Times New Roman"/>
          <w:sz w:val="24"/>
          <w:szCs w:val="24"/>
        </w:rPr>
        <w:t>,</w:t>
      </w:r>
      <w:r w:rsidR="006C09B4">
        <w:rPr>
          <w:rFonts w:ascii="Times New Roman" w:hAnsi="Times New Roman" w:cs="Times New Roman"/>
          <w:sz w:val="24"/>
          <w:szCs w:val="24"/>
        </w:rPr>
        <w:t xml:space="preserve"> </w:t>
      </w:r>
      <w:r w:rsidR="006C09B4" w:rsidRPr="00242942">
        <w:rPr>
          <w:rFonts w:ascii="Times New Roman" w:hAnsi="Times New Roman" w:cs="Times New Roman"/>
          <w:color w:val="EE0000"/>
          <w:sz w:val="24"/>
          <w:szCs w:val="24"/>
        </w:rPr>
        <w:t xml:space="preserve">солдат </w:t>
      </w:r>
      <w:r w:rsidR="00ED1399" w:rsidRPr="00242942">
        <w:rPr>
          <w:rFonts w:ascii="Times New Roman" w:hAnsi="Times New Roman" w:cs="Times New Roman"/>
          <w:color w:val="EE0000"/>
          <w:sz w:val="24"/>
          <w:szCs w:val="24"/>
        </w:rPr>
        <w:t>АЛЕКСАНДРОВ</w:t>
      </w:r>
      <w:r w:rsidR="006C09B4" w:rsidRPr="0024294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ED1399" w:rsidRPr="00242942">
        <w:rPr>
          <w:rFonts w:ascii="Times New Roman" w:hAnsi="Times New Roman" w:cs="Times New Roman"/>
          <w:color w:val="EE0000"/>
          <w:sz w:val="24"/>
          <w:szCs w:val="24"/>
        </w:rPr>
        <w:t>Олександр Олександрович</w:t>
      </w:r>
      <w:r w:rsidR="00ED1399">
        <w:rPr>
          <w:rFonts w:ascii="Times New Roman" w:hAnsi="Times New Roman" w:cs="Times New Roman"/>
          <w:sz w:val="24"/>
          <w:szCs w:val="24"/>
        </w:rPr>
        <w:t xml:space="preserve"> </w:t>
      </w:r>
      <w:r w:rsidR="004B7F7C">
        <w:rPr>
          <w:rFonts w:ascii="Times New Roman" w:hAnsi="Times New Roman" w:cs="Times New Roman"/>
          <w:sz w:val="24"/>
          <w:szCs w:val="24"/>
        </w:rPr>
        <w:t>не прибув з частини основної</w:t>
      </w:r>
      <w:r w:rsidR="00EA7EDB">
        <w:rPr>
          <w:rFonts w:ascii="Times New Roman" w:hAnsi="Times New Roman" w:cs="Times New Roman"/>
          <w:sz w:val="24"/>
          <w:szCs w:val="24"/>
        </w:rPr>
        <w:t xml:space="preserve"> щорічної відпустки</w:t>
      </w:r>
      <w:r w:rsidR="00CE586D">
        <w:rPr>
          <w:rFonts w:ascii="Times New Roman" w:hAnsi="Times New Roman" w:cs="Times New Roman"/>
          <w:sz w:val="24"/>
          <w:szCs w:val="24"/>
        </w:rPr>
        <w:t xml:space="preserve"> за 2026 рік</w:t>
      </w:r>
      <w:r w:rsidR="00EA7EDB">
        <w:rPr>
          <w:rFonts w:ascii="Times New Roman" w:hAnsi="Times New Roman" w:cs="Times New Roman"/>
          <w:sz w:val="24"/>
          <w:szCs w:val="24"/>
        </w:rPr>
        <w:t xml:space="preserve"> у місц</w:t>
      </w:r>
      <w:r w:rsidR="004B7F7C">
        <w:rPr>
          <w:rFonts w:ascii="Times New Roman" w:hAnsi="Times New Roman" w:cs="Times New Roman"/>
          <w:sz w:val="24"/>
          <w:szCs w:val="24"/>
        </w:rPr>
        <w:t>е розташування підрозділу</w:t>
      </w:r>
      <w:r w:rsidR="00EA7EDB">
        <w:rPr>
          <w:rFonts w:ascii="Times New Roman" w:hAnsi="Times New Roman" w:cs="Times New Roman"/>
          <w:sz w:val="24"/>
          <w:szCs w:val="24"/>
        </w:rPr>
        <w:t xml:space="preserve"> </w:t>
      </w:r>
      <w:r w:rsidR="001774BF" w:rsidRPr="00BC0282">
        <w:rPr>
          <w:rFonts w:ascii="Times New Roman" w:hAnsi="Times New Roman" w:cs="Times New Roman"/>
          <w:color w:val="EE0000"/>
          <w:sz w:val="24"/>
          <w:szCs w:val="24"/>
        </w:rPr>
        <w:t>НИЖНЯ СИРОВАТКА</w:t>
      </w:r>
      <w:r w:rsidR="00CE586D">
        <w:rPr>
          <w:rFonts w:ascii="Times New Roman" w:hAnsi="Times New Roman" w:cs="Times New Roman"/>
          <w:sz w:val="24"/>
          <w:szCs w:val="24"/>
        </w:rPr>
        <w:t xml:space="preserve"> Сумського району</w:t>
      </w:r>
      <w:r w:rsidR="004B7F7C">
        <w:rPr>
          <w:rFonts w:ascii="Times New Roman" w:hAnsi="Times New Roman" w:cs="Times New Roman"/>
          <w:sz w:val="24"/>
          <w:szCs w:val="24"/>
        </w:rPr>
        <w:t xml:space="preserve"> Сумської області.</w:t>
      </w:r>
    </w:p>
    <w:p w14:paraId="1D47BC02" w14:textId="4A3B130A" w:rsidR="00A574D0" w:rsidRPr="00A574D0" w:rsidRDefault="00A574D0" w:rsidP="00805197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даний час місцезнаходження </w:t>
      </w:r>
      <w:r w:rsidRPr="00A574D0">
        <w:rPr>
          <w:rFonts w:ascii="Times New Roman" w:hAnsi="Times New Roman" w:cs="Times New Roman"/>
          <w:sz w:val="24"/>
          <w:szCs w:val="24"/>
        </w:rPr>
        <w:t>солдат</w:t>
      </w:r>
      <w:r w:rsidR="00CE586D">
        <w:rPr>
          <w:rFonts w:ascii="Times New Roman" w:hAnsi="Times New Roman" w:cs="Times New Roman"/>
          <w:sz w:val="24"/>
          <w:szCs w:val="24"/>
        </w:rPr>
        <w:t>а</w:t>
      </w:r>
      <w:r w:rsidRPr="00A574D0">
        <w:rPr>
          <w:rFonts w:ascii="Times New Roman" w:hAnsi="Times New Roman" w:cs="Times New Roman"/>
          <w:sz w:val="24"/>
          <w:szCs w:val="24"/>
        </w:rPr>
        <w:t xml:space="preserve"> </w:t>
      </w:r>
      <w:r w:rsidR="00ED1399" w:rsidRPr="00BC0282">
        <w:rPr>
          <w:rFonts w:ascii="Times New Roman" w:hAnsi="Times New Roman" w:cs="Times New Roman"/>
          <w:color w:val="EE0000"/>
          <w:sz w:val="24"/>
          <w:szCs w:val="24"/>
        </w:rPr>
        <w:t>АЛЕКСАНДРОВА Олександра  Олександровича</w:t>
      </w:r>
      <w:r w:rsidR="00ED1399">
        <w:rPr>
          <w:rFonts w:ascii="Times New Roman" w:hAnsi="Times New Roman" w:cs="Times New Roman"/>
          <w:sz w:val="24"/>
          <w:szCs w:val="24"/>
        </w:rPr>
        <w:t xml:space="preserve"> не</w:t>
      </w:r>
      <w:r>
        <w:rPr>
          <w:rFonts w:ascii="Times New Roman" w:hAnsi="Times New Roman" w:cs="Times New Roman"/>
          <w:sz w:val="24"/>
          <w:szCs w:val="24"/>
        </w:rPr>
        <w:t xml:space="preserve"> відоме, на телефонні дзвінки</w:t>
      </w:r>
      <w:r w:rsidR="00ED1399">
        <w:rPr>
          <w:rFonts w:ascii="Times New Roman" w:hAnsi="Times New Roman" w:cs="Times New Roman"/>
          <w:sz w:val="24"/>
          <w:szCs w:val="24"/>
        </w:rPr>
        <w:t xml:space="preserve"> не</w:t>
      </w:r>
      <w:r>
        <w:rPr>
          <w:rFonts w:ascii="Times New Roman" w:hAnsi="Times New Roman" w:cs="Times New Roman"/>
          <w:sz w:val="24"/>
          <w:szCs w:val="24"/>
        </w:rPr>
        <w:t xml:space="preserve"> відповідає</w:t>
      </w:r>
      <w:r w:rsidR="00ED13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F75B32" w14:textId="29AEF3E3" w:rsidR="00A574D0" w:rsidRDefault="00A574D0" w:rsidP="00805197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Законних підстав відсутності на військовій службі немає.</w:t>
      </w:r>
    </w:p>
    <w:p w14:paraId="10056E50" w14:textId="3EF1F494" w:rsidR="00CB4896" w:rsidRPr="00CB4896" w:rsidRDefault="00CB4896" w:rsidP="00805197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Зброї при собі не мав. </w:t>
      </w:r>
      <w:r w:rsidR="00143B1B">
        <w:rPr>
          <w:rFonts w:ascii="Times New Roman" w:hAnsi="Times New Roman" w:cs="Times New Roman"/>
          <w:sz w:val="24"/>
          <w:szCs w:val="24"/>
        </w:rPr>
        <w:t xml:space="preserve">Автомат </w:t>
      </w:r>
      <w:r w:rsidR="00143B1B" w:rsidRPr="00143B1B">
        <w:rPr>
          <w:rFonts w:ascii="Times New Roman" w:hAnsi="Times New Roman" w:cs="Times New Roman"/>
          <w:sz w:val="24"/>
          <w:szCs w:val="24"/>
        </w:rPr>
        <w:t>АК-74</w:t>
      </w:r>
      <w:r w:rsidR="004B7F7C">
        <w:rPr>
          <w:rFonts w:ascii="Times New Roman" w:hAnsi="Times New Roman" w:cs="Times New Roman"/>
          <w:sz w:val="24"/>
          <w:szCs w:val="24"/>
        </w:rPr>
        <w:t xml:space="preserve"> №</w:t>
      </w:r>
      <w:r w:rsidR="00A25DF9">
        <w:rPr>
          <w:rFonts w:ascii="Times New Roman" w:hAnsi="Times New Roman" w:cs="Times New Roman"/>
          <w:sz w:val="24"/>
          <w:szCs w:val="24"/>
        </w:rPr>
        <w:t>6757506</w:t>
      </w:r>
      <w:r w:rsidR="006F185B">
        <w:rPr>
          <w:rFonts w:ascii="Times New Roman" w:hAnsi="Times New Roman" w:cs="Times New Roman"/>
          <w:sz w:val="24"/>
          <w:szCs w:val="24"/>
        </w:rPr>
        <w:t>, магазини для АК-74 (4шт.) знаходя</w:t>
      </w:r>
      <w:r w:rsidR="001774BF">
        <w:rPr>
          <w:rFonts w:ascii="Times New Roman" w:hAnsi="Times New Roman" w:cs="Times New Roman"/>
          <w:sz w:val="24"/>
          <w:szCs w:val="24"/>
        </w:rPr>
        <w:t xml:space="preserve">ться у </w:t>
      </w:r>
      <w:r w:rsidR="001774BF" w:rsidRPr="00B23757">
        <w:rPr>
          <w:rFonts w:ascii="Times New Roman" w:hAnsi="Times New Roman" w:cs="Times New Roman"/>
          <w:color w:val="EE0000"/>
          <w:sz w:val="24"/>
          <w:szCs w:val="24"/>
        </w:rPr>
        <w:t>підрозділі</w:t>
      </w:r>
      <w:r w:rsidR="00143B1B" w:rsidRPr="00B2375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1774BF" w:rsidRPr="00B23757">
        <w:rPr>
          <w:rFonts w:ascii="Times New Roman" w:hAnsi="Times New Roman" w:cs="Times New Roman"/>
          <w:color w:val="EE0000"/>
          <w:sz w:val="24"/>
          <w:szCs w:val="24"/>
        </w:rPr>
        <w:t>взводу матеріально-технічного забезпечення</w:t>
      </w:r>
      <w:r w:rsidR="00143B1B">
        <w:rPr>
          <w:rFonts w:ascii="Times New Roman" w:hAnsi="Times New Roman" w:cs="Times New Roman"/>
          <w:sz w:val="24"/>
          <w:szCs w:val="24"/>
        </w:rPr>
        <w:t xml:space="preserve"> стрілецького батальйону військової частини А7224.</w:t>
      </w:r>
      <w:r w:rsidR="006F185B">
        <w:rPr>
          <w:rFonts w:ascii="Times New Roman" w:hAnsi="Times New Roman" w:cs="Times New Roman"/>
          <w:sz w:val="24"/>
          <w:szCs w:val="24"/>
        </w:rPr>
        <w:t xml:space="preserve"> </w:t>
      </w:r>
      <w:r w:rsidR="00D4670B">
        <w:rPr>
          <w:rFonts w:ascii="Times New Roman" w:hAnsi="Times New Roman" w:cs="Times New Roman"/>
          <w:sz w:val="24"/>
          <w:szCs w:val="24"/>
        </w:rPr>
        <w:t xml:space="preserve">Решта речового майна отримана </w:t>
      </w:r>
      <w:r w:rsidR="00D4670B" w:rsidRPr="004030DB">
        <w:rPr>
          <w:rFonts w:ascii="Times New Roman" w:hAnsi="Times New Roman" w:cs="Times New Roman"/>
          <w:color w:val="EE0000"/>
          <w:sz w:val="24"/>
          <w:szCs w:val="24"/>
        </w:rPr>
        <w:t>АЛЕКСАНДРОВИМ Олександром Олександровичем</w:t>
      </w:r>
      <w:r w:rsidR="00D4670B">
        <w:rPr>
          <w:rFonts w:ascii="Times New Roman" w:hAnsi="Times New Roman" w:cs="Times New Roman"/>
          <w:sz w:val="24"/>
          <w:szCs w:val="24"/>
        </w:rPr>
        <w:t xml:space="preserve"> знаходиться в нього.</w:t>
      </w:r>
    </w:p>
    <w:p w14:paraId="457FD09D" w14:textId="05F28CBD" w:rsidR="0001605F" w:rsidRDefault="0001605F" w:rsidP="00EA7EDB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вважати </w:t>
      </w:r>
      <w:r w:rsidRPr="00B23757">
        <w:rPr>
          <w:rFonts w:ascii="Times New Roman" w:hAnsi="Times New Roman" w:cs="Times New Roman"/>
          <w:color w:val="EE0000"/>
          <w:sz w:val="24"/>
          <w:szCs w:val="24"/>
        </w:rPr>
        <w:t xml:space="preserve">солдата </w:t>
      </w:r>
      <w:r w:rsidR="003E6FBE" w:rsidRPr="00B23757">
        <w:rPr>
          <w:rFonts w:ascii="Times New Roman" w:hAnsi="Times New Roman" w:cs="Times New Roman"/>
          <w:color w:val="EE0000"/>
          <w:sz w:val="24"/>
          <w:szCs w:val="24"/>
        </w:rPr>
        <w:t>АЛЕКСАНДРОВА Олександра</w:t>
      </w:r>
      <w:r w:rsidR="00EA7EDB" w:rsidRPr="00B2375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3E6FBE" w:rsidRPr="00B23757">
        <w:rPr>
          <w:rFonts w:ascii="Times New Roman" w:hAnsi="Times New Roman" w:cs="Times New Roman"/>
          <w:color w:val="EE0000"/>
          <w:sz w:val="24"/>
          <w:szCs w:val="24"/>
        </w:rPr>
        <w:t>Олександровича</w:t>
      </w:r>
      <w:r w:rsidR="00A574D0">
        <w:rPr>
          <w:rFonts w:ascii="Times New Roman" w:hAnsi="Times New Roman" w:cs="Times New Roman"/>
          <w:sz w:val="24"/>
          <w:szCs w:val="24"/>
        </w:rPr>
        <w:t xml:space="preserve"> таким, що </w:t>
      </w:r>
      <w:r w:rsidR="000F44EF">
        <w:rPr>
          <w:rFonts w:ascii="Times New Roman" w:hAnsi="Times New Roman" w:cs="Times New Roman"/>
          <w:sz w:val="24"/>
          <w:szCs w:val="24"/>
        </w:rPr>
        <w:t xml:space="preserve">  </w:t>
      </w:r>
      <w:r w:rsidR="00A574D0">
        <w:rPr>
          <w:rFonts w:ascii="Times New Roman" w:hAnsi="Times New Roman" w:cs="Times New Roman"/>
          <w:sz w:val="24"/>
          <w:szCs w:val="24"/>
        </w:rPr>
        <w:t xml:space="preserve">самовільно залишив військову </w:t>
      </w:r>
      <w:r>
        <w:rPr>
          <w:rFonts w:ascii="Times New Roman" w:hAnsi="Times New Roman" w:cs="Times New Roman"/>
          <w:sz w:val="24"/>
          <w:szCs w:val="24"/>
        </w:rPr>
        <w:t>частину, та виключити з усіх видів забезпечення</w:t>
      </w:r>
      <w:r w:rsidRPr="00091BE0">
        <w:rPr>
          <w:rFonts w:ascii="Times New Roman" w:hAnsi="Times New Roman" w:cs="Times New Roman"/>
          <w:sz w:val="24"/>
          <w:szCs w:val="24"/>
        </w:rPr>
        <w:t>.</w:t>
      </w:r>
    </w:p>
    <w:p w14:paraId="5372EA21" w14:textId="77777777" w:rsidR="0001605F" w:rsidRPr="00091BE0" w:rsidRDefault="0001605F" w:rsidP="00EA7EDB">
      <w:pPr>
        <w:tabs>
          <w:tab w:val="left" w:pos="9354"/>
        </w:tabs>
        <w:spacing w:after="0" w:line="240" w:lineRule="auto"/>
        <w:ind w:right="-6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даним фактом прошу призначити службове розслідування.</w:t>
      </w:r>
    </w:p>
    <w:p w14:paraId="6A67468A" w14:textId="77777777" w:rsidR="006C09B4" w:rsidRPr="006C09B4" w:rsidRDefault="006C09B4" w:rsidP="006C09B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DA7BEBF" w14:textId="7A2607A0" w:rsidR="00091BE0" w:rsidRPr="00757C50" w:rsidRDefault="00091BE0" w:rsidP="00091BE0">
      <w:pPr>
        <w:spacing w:after="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E6FBE" w:rsidRPr="00757C50">
        <w:rPr>
          <w:rFonts w:ascii="Times New Roman" w:hAnsi="Times New Roman" w:cs="Times New Roman"/>
          <w:color w:val="EE0000"/>
          <w:sz w:val="24"/>
          <w:szCs w:val="24"/>
        </w:rPr>
        <w:t>ТВО к</w:t>
      </w:r>
      <w:r w:rsidRPr="00757C50">
        <w:rPr>
          <w:rFonts w:ascii="Times New Roman" w:hAnsi="Times New Roman" w:cs="Times New Roman"/>
          <w:color w:val="EE0000"/>
          <w:sz w:val="24"/>
          <w:szCs w:val="24"/>
        </w:rPr>
        <w:t>омандир</w:t>
      </w:r>
      <w:r w:rsidR="003E6FBE" w:rsidRPr="00757C50">
        <w:rPr>
          <w:rFonts w:ascii="Times New Roman" w:hAnsi="Times New Roman" w:cs="Times New Roman"/>
          <w:color w:val="EE0000"/>
          <w:sz w:val="24"/>
          <w:szCs w:val="24"/>
        </w:rPr>
        <w:t>а</w:t>
      </w:r>
      <w:r w:rsidRPr="00757C5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EA7EDB" w:rsidRPr="00757C50">
        <w:rPr>
          <w:rFonts w:ascii="Times New Roman" w:hAnsi="Times New Roman" w:cs="Times New Roman"/>
          <w:color w:val="EE0000"/>
          <w:sz w:val="24"/>
          <w:szCs w:val="24"/>
        </w:rPr>
        <w:t>взводу</w:t>
      </w:r>
      <w:r w:rsidR="00612FA0" w:rsidRPr="00757C50">
        <w:rPr>
          <w:rFonts w:ascii="Times New Roman" w:hAnsi="Times New Roman" w:cs="Times New Roman"/>
          <w:color w:val="EE0000"/>
          <w:sz w:val="24"/>
          <w:szCs w:val="24"/>
        </w:rPr>
        <w:t xml:space="preserve"> матеріально – технічного забезпечення</w:t>
      </w:r>
    </w:p>
    <w:p w14:paraId="476953F4" w14:textId="060030EF" w:rsidR="00091BE0" w:rsidRPr="00091BE0" w:rsidRDefault="00091BE0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BE0">
        <w:rPr>
          <w:rFonts w:ascii="Times New Roman" w:hAnsi="Times New Roman" w:cs="Times New Roman"/>
          <w:sz w:val="24"/>
          <w:szCs w:val="24"/>
        </w:rPr>
        <w:t>стрілецького батальйону</w:t>
      </w:r>
      <w:r w:rsidR="001774BF">
        <w:rPr>
          <w:rFonts w:ascii="Times New Roman" w:hAnsi="Times New Roman" w:cs="Times New Roman"/>
          <w:sz w:val="24"/>
          <w:szCs w:val="24"/>
        </w:rPr>
        <w:t xml:space="preserve"> </w:t>
      </w:r>
      <w:r w:rsidRPr="00091BE0">
        <w:rPr>
          <w:rFonts w:ascii="Times New Roman" w:hAnsi="Times New Roman" w:cs="Times New Roman"/>
          <w:sz w:val="24"/>
          <w:szCs w:val="24"/>
        </w:rPr>
        <w:t>військової частини А7224</w:t>
      </w:r>
    </w:p>
    <w:p w14:paraId="2EC68352" w14:textId="4C50FB4A" w:rsidR="00091BE0" w:rsidRPr="00757C50" w:rsidRDefault="0077360D" w:rsidP="00091BE0">
      <w:pPr>
        <w:spacing w:after="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757C50">
        <w:rPr>
          <w:rFonts w:ascii="Times New Roman" w:hAnsi="Times New Roman" w:cs="Times New Roman"/>
          <w:color w:val="EE0000"/>
          <w:sz w:val="24"/>
          <w:szCs w:val="24"/>
        </w:rPr>
        <w:t>молодший сержант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 xml:space="preserve">      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ab/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ab/>
        <w:t xml:space="preserve">                      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ab/>
        <w:t xml:space="preserve">                                        </w:t>
      </w:r>
      <w:r w:rsidRPr="00757C50">
        <w:rPr>
          <w:rFonts w:ascii="Times New Roman" w:hAnsi="Times New Roman" w:cs="Times New Roman"/>
          <w:color w:val="EE0000"/>
          <w:sz w:val="24"/>
          <w:szCs w:val="24"/>
        </w:rPr>
        <w:t>Роман НІКОЛАЄВ</w:t>
      </w:r>
    </w:p>
    <w:p w14:paraId="10A8A5CD" w14:textId="2754A894" w:rsidR="00091BE0" w:rsidRPr="00757C50" w:rsidRDefault="00EA7EDB" w:rsidP="00091BE0">
      <w:pPr>
        <w:spacing w:after="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757C50">
        <w:rPr>
          <w:rFonts w:ascii="Times New Roman" w:hAnsi="Times New Roman" w:cs="Times New Roman"/>
          <w:color w:val="EE0000"/>
          <w:sz w:val="24"/>
          <w:szCs w:val="24"/>
        </w:rPr>
        <w:t>05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>.0</w:t>
      </w:r>
      <w:r w:rsidR="00612FA0" w:rsidRPr="00757C50">
        <w:rPr>
          <w:rFonts w:ascii="Times New Roman" w:hAnsi="Times New Roman" w:cs="Times New Roman"/>
          <w:color w:val="EE0000"/>
          <w:sz w:val="24"/>
          <w:szCs w:val="24"/>
        </w:rPr>
        <w:t>4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 xml:space="preserve">.2026 </w:t>
      </w:r>
    </w:p>
    <w:p w14:paraId="1EBFF4AF" w14:textId="77777777" w:rsidR="00091BE0" w:rsidRPr="00091BE0" w:rsidRDefault="00091BE0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1A9060" w14:textId="77777777" w:rsidR="00091BE0" w:rsidRPr="00091BE0" w:rsidRDefault="00091BE0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 w:rsidRPr="00091B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091BE0">
        <w:rPr>
          <w:rFonts w:ascii="Times New Roman" w:hAnsi="Times New Roman" w:cs="Times New Roman"/>
          <w:sz w:val="24"/>
          <w:szCs w:val="24"/>
        </w:rPr>
        <w:t>Командиру військової частини А7224</w:t>
      </w:r>
    </w:p>
    <w:p w14:paraId="2721928F" w14:textId="77777777" w:rsidR="00091BE0" w:rsidRPr="00091BE0" w:rsidRDefault="00091BE0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005010" w14:textId="5E071C62" w:rsidR="00091BE0" w:rsidRPr="00757C50" w:rsidRDefault="001774BF" w:rsidP="00805197">
      <w:pPr>
        <w:spacing w:line="240" w:lineRule="auto"/>
        <w:ind w:firstLine="708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Клопочу по суті</w:t>
      </w:r>
      <w:r w:rsidR="00091BE0" w:rsidRPr="00091B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доповідної записки </w:t>
      </w:r>
      <w:r w:rsidRPr="00757C50">
        <w:rPr>
          <w:rFonts w:ascii="Times New Roman" w:hAnsi="Times New Roman" w:cs="Times New Roman"/>
          <w:color w:val="EE0000"/>
          <w:sz w:val="24"/>
          <w:szCs w:val="24"/>
        </w:rPr>
        <w:t>Романа НІКОЛАЄВА</w:t>
      </w:r>
      <w:r w:rsidR="00091BE0" w:rsidRPr="00757C50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5A25114A" w14:textId="77777777" w:rsidR="001774BF" w:rsidRDefault="001774BF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E79DA15" w14:textId="77777777" w:rsidR="006849D0" w:rsidRPr="00091BE0" w:rsidRDefault="006849D0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2139870" w14:textId="7FF33349" w:rsidR="00AB22A4" w:rsidRPr="00AB22A4" w:rsidRDefault="00AB22A4" w:rsidP="00AB2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22A4">
        <w:rPr>
          <w:rFonts w:ascii="Times New Roman" w:hAnsi="Times New Roman" w:cs="Times New Roman"/>
          <w:sz w:val="24"/>
          <w:szCs w:val="24"/>
        </w:rPr>
        <w:t>Командир стрілецького</w:t>
      </w:r>
    </w:p>
    <w:p w14:paraId="74CBFEB7" w14:textId="77777777" w:rsidR="00AB22A4" w:rsidRPr="00AB22A4" w:rsidRDefault="00AB22A4" w:rsidP="00AB2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22A4">
        <w:rPr>
          <w:rFonts w:ascii="Times New Roman" w:hAnsi="Times New Roman" w:cs="Times New Roman"/>
          <w:sz w:val="24"/>
          <w:szCs w:val="24"/>
        </w:rPr>
        <w:t>батальйону військової частини А7224</w:t>
      </w:r>
    </w:p>
    <w:p w14:paraId="50F7A066" w14:textId="1AFE6122" w:rsidR="00AB22A4" w:rsidRPr="00AB22A4" w:rsidRDefault="00EA7EDB" w:rsidP="00AB2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старший лейтенант</w:t>
      </w:r>
      <w:r w:rsidR="00AB22A4" w:rsidRPr="00AB22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Валерій</w:t>
      </w:r>
      <w:r w:rsidR="00AB22A4" w:rsidRPr="00AB2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САУЛЯК</w:t>
      </w:r>
    </w:p>
    <w:p w14:paraId="6551C0DD" w14:textId="4D111C35" w:rsidR="00091BE0" w:rsidRPr="00757C50" w:rsidRDefault="00EA7EDB" w:rsidP="00AB22A4">
      <w:pPr>
        <w:spacing w:after="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757C50">
        <w:rPr>
          <w:rFonts w:ascii="Times New Roman" w:hAnsi="Times New Roman" w:cs="Times New Roman"/>
          <w:color w:val="EE0000"/>
          <w:sz w:val="24"/>
          <w:szCs w:val="24"/>
        </w:rPr>
        <w:t>05</w:t>
      </w:r>
      <w:r w:rsidR="00AB22A4" w:rsidRPr="00757C50">
        <w:rPr>
          <w:rFonts w:ascii="Times New Roman" w:hAnsi="Times New Roman" w:cs="Times New Roman"/>
          <w:color w:val="EE0000"/>
          <w:sz w:val="24"/>
          <w:szCs w:val="24"/>
        </w:rPr>
        <w:t>.0</w:t>
      </w:r>
      <w:r w:rsidR="0077360D" w:rsidRPr="00757C50">
        <w:rPr>
          <w:rFonts w:ascii="Times New Roman" w:hAnsi="Times New Roman" w:cs="Times New Roman"/>
          <w:color w:val="EE0000"/>
          <w:sz w:val="24"/>
          <w:szCs w:val="24"/>
        </w:rPr>
        <w:t>4</w:t>
      </w:r>
      <w:r w:rsidR="00AB22A4" w:rsidRPr="00757C50">
        <w:rPr>
          <w:rFonts w:ascii="Times New Roman" w:hAnsi="Times New Roman" w:cs="Times New Roman"/>
          <w:color w:val="EE0000"/>
          <w:sz w:val="24"/>
          <w:szCs w:val="24"/>
        </w:rPr>
        <w:t>.2026</w:t>
      </w:r>
    </w:p>
    <w:sectPr w:rsidR="00091BE0" w:rsidRPr="00757C50" w:rsidSect="00C7201D">
      <w:pgSz w:w="11906" w:h="16838"/>
      <w:pgMar w:top="1134" w:right="567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09B4"/>
    <w:rsid w:val="0001605F"/>
    <w:rsid w:val="00042F1E"/>
    <w:rsid w:val="00091BE0"/>
    <w:rsid w:val="000E0E02"/>
    <w:rsid w:val="000F44EF"/>
    <w:rsid w:val="00143B1B"/>
    <w:rsid w:val="001774BF"/>
    <w:rsid w:val="001A41A5"/>
    <w:rsid w:val="001F74C4"/>
    <w:rsid w:val="00242942"/>
    <w:rsid w:val="003E6FBE"/>
    <w:rsid w:val="004030DB"/>
    <w:rsid w:val="00413547"/>
    <w:rsid w:val="00450A0E"/>
    <w:rsid w:val="004B7F7C"/>
    <w:rsid w:val="00612FA0"/>
    <w:rsid w:val="00677458"/>
    <w:rsid w:val="006849D0"/>
    <w:rsid w:val="006C09B4"/>
    <w:rsid w:val="006F185B"/>
    <w:rsid w:val="00757C50"/>
    <w:rsid w:val="0077360D"/>
    <w:rsid w:val="00805197"/>
    <w:rsid w:val="008A12C7"/>
    <w:rsid w:val="00901200"/>
    <w:rsid w:val="00927A37"/>
    <w:rsid w:val="00A25DF9"/>
    <w:rsid w:val="00A574D0"/>
    <w:rsid w:val="00AA6EE2"/>
    <w:rsid w:val="00AB22A4"/>
    <w:rsid w:val="00AF178D"/>
    <w:rsid w:val="00B23757"/>
    <w:rsid w:val="00BC0282"/>
    <w:rsid w:val="00C067F5"/>
    <w:rsid w:val="00C50EDD"/>
    <w:rsid w:val="00C7201D"/>
    <w:rsid w:val="00CB4896"/>
    <w:rsid w:val="00CE586D"/>
    <w:rsid w:val="00D4670B"/>
    <w:rsid w:val="00EA7EDB"/>
    <w:rsid w:val="00ED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110B"/>
  <w15:docId w15:val="{4C53F1B1-87EC-4D26-ADA3-E60742EB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91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9;&#1086;&#1083;&#1086;&#1084;&#1082;&#1072;\Downloads\&#1058;&#1077;&#1085;&#1103;&#1082;&#1086;&#1074;%20&#1057;&#1047;&#1063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56754-C12F-40EC-AC05-037AD38B0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Теняков СЗЧ</Template>
  <TotalTime>99</TotalTime>
  <Pages>1</Pages>
  <Words>1018</Words>
  <Characters>581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Azu Mar</cp:lastModifiedBy>
  <cp:revision>25</cp:revision>
  <cp:lastPrinted>2026-04-05T06:26:00Z</cp:lastPrinted>
  <dcterms:created xsi:type="dcterms:W3CDTF">2026-03-05T06:25:00Z</dcterms:created>
  <dcterms:modified xsi:type="dcterms:W3CDTF">2026-04-05T11:33:00Z</dcterms:modified>
</cp:coreProperties>
</file>