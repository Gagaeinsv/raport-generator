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0554" w14:textId="3DD30C97" w:rsidR="00E77BAA" w:rsidRPr="00C36288" w:rsidRDefault="00AF2F9B" w:rsidP="00AF2F9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E77BAA" w:rsidRPr="00C36288">
        <w:rPr>
          <w:rFonts w:ascii="Times New Roman" w:hAnsi="Times New Roman" w:cs="Times New Roman"/>
          <w:sz w:val="28"/>
          <w:szCs w:val="28"/>
        </w:rPr>
        <w:t>Командиру стрілецького батальйону</w:t>
      </w:r>
      <w:r w:rsidR="00E77BAA" w:rsidRPr="00C36288">
        <w:rPr>
          <w:rFonts w:ascii="Times New Roman" w:hAnsi="Times New Roman" w:cs="Times New Roman"/>
          <w:sz w:val="28"/>
          <w:szCs w:val="28"/>
        </w:rPr>
        <w:br/>
      </w:r>
      <w:r w:rsidRPr="00C362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572189" w:rsidRPr="00C36288">
        <w:rPr>
          <w:rFonts w:ascii="Times New Roman" w:hAnsi="Times New Roman" w:cs="Times New Roman"/>
          <w:sz w:val="28"/>
          <w:szCs w:val="28"/>
        </w:rPr>
        <w:t xml:space="preserve">   </w:t>
      </w:r>
      <w:r w:rsidR="00E77BAA" w:rsidRPr="00C36288">
        <w:rPr>
          <w:rFonts w:ascii="Times New Roman" w:hAnsi="Times New Roman" w:cs="Times New Roman"/>
          <w:sz w:val="28"/>
          <w:szCs w:val="28"/>
        </w:rPr>
        <w:t>військової частини А7224</w:t>
      </w:r>
    </w:p>
    <w:p w14:paraId="79E648FE" w14:textId="77777777" w:rsidR="00E77BAA" w:rsidRPr="00C36288" w:rsidRDefault="00E77BAA" w:rsidP="00E77BAA">
      <w:pPr>
        <w:jc w:val="center"/>
        <w:rPr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>Доповідна записка</w:t>
      </w:r>
    </w:p>
    <w:p w14:paraId="128B448B" w14:textId="6FC1655F" w:rsidR="00E77BAA" w:rsidRPr="00C36288" w:rsidRDefault="00E77BAA" w:rsidP="00E77B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 xml:space="preserve">Дійсним доповідаю, що 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>старший бойовий медик 1 стрілецької роти молодший сержант ЛАЗАРЕНКО Володимир Віталійович</w:t>
      </w:r>
      <w:r w:rsidR="00AB48F6" w:rsidRPr="001A726C">
        <w:rPr>
          <w:rFonts w:ascii="Times New Roman" w:hAnsi="Times New Roman" w:cs="Times New Roman"/>
          <w:color w:val="C00000"/>
          <w:sz w:val="28"/>
          <w:szCs w:val="28"/>
        </w:rPr>
        <w:t>,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 xml:space="preserve"> 31.03.2026</w:t>
      </w:r>
      <w:r w:rsidR="00AB48F6" w:rsidRPr="00C36288">
        <w:rPr>
          <w:rFonts w:ascii="Times New Roman" w:hAnsi="Times New Roman" w:cs="Times New Roman"/>
          <w:sz w:val="28"/>
          <w:szCs w:val="28"/>
        </w:rPr>
        <w:t xml:space="preserve"> прибув</w:t>
      </w:r>
      <w:r w:rsidRPr="00C36288">
        <w:rPr>
          <w:rFonts w:ascii="Times New Roman" w:hAnsi="Times New Roman" w:cs="Times New Roman"/>
          <w:sz w:val="28"/>
          <w:szCs w:val="28"/>
        </w:rPr>
        <w:t xml:space="preserve"> до району </w:t>
      </w:r>
      <w:r w:rsidR="00AB48F6" w:rsidRPr="00C36288">
        <w:rPr>
          <w:rFonts w:ascii="Times New Roman" w:hAnsi="Times New Roman" w:cs="Times New Roman"/>
          <w:sz w:val="28"/>
          <w:szCs w:val="28"/>
        </w:rPr>
        <w:t>виконання завдань</w:t>
      </w:r>
      <w:r w:rsidRPr="00C36288">
        <w:rPr>
          <w:rFonts w:ascii="Times New Roman" w:hAnsi="Times New Roman" w:cs="Times New Roman"/>
          <w:sz w:val="28"/>
          <w:szCs w:val="28"/>
        </w:rPr>
        <w:t xml:space="preserve"> 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>Т</w:t>
      </w:r>
      <w:r w:rsidR="00AB48F6" w:rsidRPr="001A726C">
        <w:rPr>
          <w:rFonts w:ascii="Times New Roman" w:hAnsi="Times New Roman" w:cs="Times New Roman"/>
          <w:color w:val="C00000"/>
          <w:sz w:val="28"/>
          <w:szCs w:val="28"/>
        </w:rPr>
        <w:t>ОКАРІ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="00AB48F6" w:rsidRPr="001A726C">
        <w:rPr>
          <w:rFonts w:ascii="Times New Roman" w:hAnsi="Times New Roman" w:cs="Times New Roman"/>
          <w:color w:val="C00000"/>
          <w:sz w:val="28"/>
          <w:szCs w:val="28"/>
        </w:rPr>
        <w:t>С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>умської області</w:t>
      </w:r>
      <w:r w:rsidR="00AB48F6" w:rsidRPr="00C36288">
        <w:rPr>
          <w:rFonts w:ascii="Times New Roman" w:hAnsi="Times New Roman" w:cs="Times New Roman"/>
          <w:sz w:val="28"/>
          <w:szCs w:val="28"/>
        </w:rPr>
        <w:t>,</w:t>
      </w:r>
      <w:r w:rsidRPr="00C36288">
        <w:rPr>
          <w:rFonts w:ascii="Times New Roman" w:hAnsi="Times New Roman" w:cs="Times New Roman"/>
          <w:sz w:val="28"/>
          <w:szCs w:val="28"/>
        </w:rPr>
        <w:t xml:space="preserve"> після проходження ВЛК.</w:t>
      </w:r>
    </w:p>
    <w:p w14:paraId="03D13D2D" w14:textId="0D0E3031" w:rsidR="00E77BAA" w:rsidRPr="00C36288" w:rsidRDefault="00E77BAA" w:rsidP="00E77B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>До</w:t>
      </w:r>
      <w:r w:rsidR="00AB48F6" w:rsidRPr="00C36288">
        <w:rPr>
          <w:rFonts w:ascii="Times New Roman" w:hAnsi="Times New Roman" w:cs="Times New Roman"/>
          <w:sz w:val="28"/>
          <w:szCs w:val="28"/>
        </w:rPr>
        <w:t>даток:</w:t>
      </w:r>
      <w:r w:rsidRPr="00C36288">
        <w:rPr>
          <w:rFonts w:ascii="Times New Roman" w:hAnsi="Times New Roman" w:cs="Times New Roman"/>
          <w:sz w:val="28"/>
          <w:szCs w:val="28"/>
        </w:rPr>
        <w:t xml:space="preserve"> довідк</w:t>
      </w:r>
      <w:r w:rsidR="00AB48F6" w:rsidRPr="00C36288">
        <w:rPr>
          <w:rFonts w:ascii="Times New Roman" w:hAnsi="Times New Roman" w:cs="Times New Roman"/>
          <w:sz w:val="28"/>
          <w:szCs w:val="28"/>
        </w:rPr>
        <w:t>а</w:t>
      </w:r>
      <w:r w:rsidRPr="00C36288">
        <w:rPr>
          <w:rFonts w:ascii="Times New Roman" w:hAnsi="Times New Roman" w:cs="Times New Roman"/>
          <w:sz w:val="28"/>
          <w:szCs w:val="28"/>
        </w:rPr>
        <w:t xml:space="preserve"> військово-лікарської комісії від 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>30.03.2026року №2026-0330-1507-1928-0</w:t>
      </w:r>
      <w:r w:rsidR="003958CC" w:rsidRPr="001A726C">
        <w:rPr>
          <w:rFonts w:ascii="Times New Roman" w:hAnsi="Times New Roman" w:cs="Times New Roman"/>
          <w:color w:val="C00000"/>
          <w:sz w:val="28"/>
          <w:szCs w:val="28"/>
        </w:rPr>
        <w:t>.</w:t>
      </w:r>
    </w:p>
    <w:p w14:paraId="4E9116A1" w14:textId="77777777" w:rsidR="00E77BAA" w:rsidRPr="00C36288" w:rsidRDefault="00E77BAA" w:rsidP="00E77B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54C8DF" w14:textId="09122113" w:rsidR="00F207AC" w:rsidRPr="00C36288" w:rsidRDefault="00F207AC" w:rsidP="00E77B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1DF2B6" w14:textId="2A668189" w:rsidR="00E77BAA" w:rsidRPr="001A726C" w:rsidRDefault="00E77BAA" w:rsidP="00E77BAA">
      <w:pPr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1A726C">
        <w:rPr>
          <w:rFonts w:ascii="Times New Roman" w:hAnsi="Times New Roman" w:cs="Times New Roman"/>
          <w:color w:val="C00000"/>
          <w:sz w:val="28"/>
          <w:szCs w:val="28"/>
        </w:rPr>
        <w:t xml:space="preserve">ТВО командира 1-ї стрілецької роти </w:t>
      </w:r>
    </w:p>
    <w:p w14:paraId="2AF4E9E3" w14:textId="34ACD110" w:rsidR="00E77BAA" w:rsidRPr="00C36288" w:rsidRDefault="00E77BAA" w:rsidP="00E77B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>стрілецького батальйону</w:t>
      </w:r>
    </w:p>
    <w:p w14:paraId="10BD8508" w14:textId="77777777" w:rsidR="00E77BAA" w:rsidRPr="00C36288" w:rsidRDefault="00E77BAA" w:rsidP="00E77B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36288">
        <w:rPr>
          <w:rFonts w:ascii="Times New Roman" w:hAnsi="Times New Roman" w:cs="Times New Roman"/>
          <w:sz w:val="28"/>
          <w:szCs w:val="28"/>
        </w:rPr>
        <w:t>військової частини А7224</w:t>
      </w:r>
    </w:p>
    <w:p w14:paraId="51A53608" w14:textId="56B5D2A2" w:rsidR="00E77BAA" w:rsidRPr="001A726C" w:rsidRDefault="00E77BAA" w:rsidP="00E77BAA">
      <w:pPr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1A726C">
        <w:rPr>
          <w:rFonts w:ascii="Times New Roman" w:hAnsi="Times New Roman" w:cs="Times New Roman"/>
          <w:color w:val="C00000"/>
          <w:sz w:val="28"/>
          <w:szCs w:val="28"/>
        </w:rPr>
        <w:t>головний сержант</w:t>
      </w:r>
      <w:r w:rsidRPr="001A726C">
        <w:rPr>
          <w:rFonts w:ascii="Times New Roman" w:hAnsi="Times New Roman" w:cs="Times New Roman"/>
          <w:color w:val="C00000"/>
          <w:sz w:val="28"/>
          <w:szCs w:val="28"/>
        </w:rPr>
        <w:tab/>
        <w:t xml:space="preserve">                                                                          Сергій КАШУРКО</w:t>
      </w:r>
    </w:p>
    <w:p w14:paraId="4A16BE9A" w14:textId="77777777" w:rsidR="00E77BAA" w:rsidRPr="001A726C" w:rsidRDefault="00E77BAA" w:rsidP="00E77BAA">
      <w:pPr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1A726C">
        <w:rPr>
          <w:rFonts w:ascii="Times New Roman" w:hAnsi="Times New Roman" w:cs="Times New Roman"/>
          <w:color w:val="C00000"/>
          <w:sz w:val="28"/>
          <w:szCs w:val="28"/>
        </w:rPr>
        <w:t xml:space="preserve">31.03.2026 </w:t>
      </w:r>
    </w:p>
    <w:p w14:paraId="04143CDE" w14:textId="77777777" w:rsidR="00E77BAA" w:rsidRPr="00C36288" w:rsidRDefault="00E77BAA" w:rsidP="00E77B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6FCF11" w14:textId="77777777" w:rsidR="00E77BAA" w:rsidRPr="00C36288" w:rsidRDefault="00E77BAA" w:rsidP="00E77BAA">
      <w:pPr>
        <w:tabs>
          <w:tab w:val="left" w:pos="4185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C36288">
        <w:rPr>
          <w:rFonts w:ascii="Times New Roman" w:hAnsi="Times New Roman"/>
          <w:sz w:val="28"/>
          <w:szCs w:val="28"/>
        </w:rPr>
        <w:t>Командиру</w:t>
      </w:r>
      <w:r w:rsidRPr="00C36288">
        <w:rPr>
          <w:rFonts w:ascii="Times New Roman" w:hAnsi="Times New Roman"/>
          <w:b/>
          <w:sz w:val="28"/>
          <w:szCs w:val="28"/>
        </w:rPr>
        <w:t xml:space="preserve"> </w:t>
      </w:r>
      <w:r w:rsidRPr="00C36288">
        <w:rPr>
          <w:rFonts w:ascii="Times New Roman" w:hAnsi="Times New Roman"/>
          <w:sz w:val="28"/>
          <w:szCs w:val="28"/>
        </w:rPr>
        <w:t>військової частини А7224</w:t>
      </w:r>
    </w:p>
    <w:p w14:paraId="7C1E1837" w14:textId="77777777" w:rsidR="005376C2" w:rsidRPr="00C36288" w:rsidRDefault="005376C2" w:rsidP="005376C2">
      <w:pPr>
        <w:spacing w:after="0"/>
        <w:rPr>
          <w:rFonts w:ascii="Times New Roman" w:hAnsi="Times New Roman"/>
          <w:sz w:val="28"/>
          <w:szCs w:val="28"/>
        </w:rPr>
      </w:pPr>
    </w:p>
    <w:p w14:paraId="18698E0A" w14:textId="2993F450" w:rsidR="00E77BAA" w:rsidRPr="00C36288" w:rsidRDefault="00E77BAA" w:rsidP="005376C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36288">
        <w:rPr>
          <w:rFonts w:ascii="Times New Roman" w:hAnsi="Times New Roman"/>
          <w:sz w:val="28"/>
          <w:szCs w:val="28"/>
        </w:rPr>
        <w:t xml:space="preserve">Клопочу по суті </w:t>
      </w:r>
      <w:r w:rsidR="00A06793" w:rsidRPr="00C36288">
        <w:rPr>
          <w:rFonts w:ascii="Times New Roman" w:hAnsi="Times New Roman"/>
          <w:sz w:val="28"/>
          <w:szCs w:val="28"/>
        </w:rPr>
        <w:t>доповід</w:t>
      </w:r>
      <w:r w:rsidR="00A30C1F" w:rsidRPr="00C36288">
        <w:rPr>
          <w:rFonts w:ascii="Times New Roman" w:hAnsi="Times New Roman"/>
          <w:sz w:val="28"/>
          <w:szCs w:val="28"/>
        </w:rPr>
        <w:t>ної записки</w:t>
      </w:r>
      <w:r w:rsidRPr="00C36288">
        <w:rPr>
          <w:rFonts w:ascii="Times New Roman" w:hAnsi="Times New Roman"/>
          <w:sz w:val="28"/>
          <w:szCs w:val="28"/>
        </w:rPr>
        <w:t xml:space="preserve"> </w:t>
      </w:r>
      <w:r w:rsidRPr="001A726C">
        <w:rPr>
          <w:rFonts w:ascii="Times New Roman" w:hAnsi="Times New Roman"/>
          <w:color w:val="C00000"/>
          <w:sz w:val="28"/>
          <w:szCs w:val="28"/>
        </w:rPr>
        <w:t>головного сержанта Сергія КАШУРКО</w:t>
      </w:r>
      <w:r w:rsidRPr="00C36288">
        <w:rPr>
          <w:rFonts w:ascii="Times New Roman" w:hAnsi="Times New Roman"/>
          <w:sz w:val="28"/>
          <w:szCs w:val="28"/>
        </w:rPr>
        <w:t>.</w:t>
      </w:r>
    </w:p>
    <w:p w14:paraId="247ACDD5" w14:textId="77777777" w:rsidR="00E77BAA" w:rsidRPr="00C36288" w:rsidRDefault="00E77BAA" w:rsidP="00E77BAA">
      <w:pPr>
        <w:tabs>
          <w:tab w:val="left" w:pos="418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63720B3" w14:textId="77777777" w:rsidR="00E77BAA" w:rsidRPr="00C36288" w:rsidRDefault="00E77BAA" w:rsidP="00E77BAA">
      <w:pPr>
        <w:tabs>
          <w:tab w:val="left" w:pos="4185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BEE2EF8" w14:textId="77777777" w:rsidR="00E77BAA" w:rsidRPr="00C36288" w:rsidRDefault="00E77BAA" w:rsidP="00E77BAA">
      <w:pPr>
        <w:spacing w:after="0"/>
        <w:rPr>
          <w:rFonts w:ascii="Times New Roman" w:hAnsi="Times New Roman"/>
          <w:sz w:val="28"/>
          <w:szCs w:val="28"/>
        </w:rPr>
      </w:pPr>
      <w:r w:rsidRPr="00C36288">
        <w:rPr>
          <w:rFonts w:ascii="Times New Roman" w:hAnsi="Times New Roman"/>
          <w:sz w:val="28"/>
          <w:szCs w:val="28"/>
        </w:rPr>
        <w:t>Командир стрілецького батальйону</w:t>
      </w:r>
    </w:p>
    <w:p w14:paraId="5B8CC5EC" w14:textId="77777777" w:rsidR="00E77BAA" w:rsidRPr="00C36288" w:rsidRDefault="00E77BAA" w:rsidP="00E77BAA">
      <w:pPr>
        <w:spacing w:after="0"/>
        <w:rPr>
          <w:rFonts w:ascii="Times New Roman" w:hAnsi="Times New Roman"/>
          <w:sz w:val="28"/>
          <w:szCs w:val="28"/>
        </w:rPr>
      </w:pPr>
      <w:r w:rsidRPr="00C36288">
        <w:rPr>
          <w:rFonts w:ascii="Times New Roman" w:hAnsi="Times New Roman"/>
          <w:sz w:val="28"/>
          <w:szCs w:val="28"/>
        </w:rPr>
        <w:t>військової частини А7224</w:t>
      </w:r>
    </w:p>
    <w:p w14:paraId="4291C2CE" w14:textId="1C42B0D5" w:rsidR="00E77BAA" w:rsidRPr="00C36288" w:rsidRDefault="00E77BAA" w:rsidP="00066932">
      <w:pPr>
        <w:tabs>
          <w:tab w:val="left" w:pos="4185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6288">
        <w:rPr>
          <w:rFonts w:ascii="Times New Roman" w:hAnsi="Times New Roman"/>
          <w:sz w:val="28"/>
          <w:szCs w:val="28"/>
        </w:rPr>
        <w:t>старший лейтенант</w:t>
      </w:r>
      <w:r w:rsidRPr="00C36288">
        <w:rPr>
          <w:rFonts w:ascii="Times New Roman" w:hAnsi="Times New Roman"/>
          <w:sz w:val="28"/>
          <w:szCs w:val="28"/>
        </w:rPr>
        <w:tab/>
      </w:r>
      <w:r w:rsidRPr="00C36288">
        <w:rPr>
          <w:rFonts w:ascii="Times New Roman" w:hAnsi="Times New Roman"/>
          <w:sz w:val="28"/>
          <w:szCs w:val="28"/>
        </w:rPr>
        <w:tab/>
      </w:r>
      <w:r w:rsidRPr="00C36288">
        <w:rPr>
          <w:rFonts w:ascii="Times New Roman" w:hAnsi="Times New Roman"/>
          <w:sz w:val="28"/>
          <w:szCs w:val="28"/>
        </w:rPr>
        <w:tab/>
      </w:r>
      <w:r w:rsidRPr="00C36288">
        <w:rPr>
          <w:rFonts w:ascii="Times New Roman" w:hAnsi="Times New Roman"/>
          <w:sz w:val="28"/>
          <w:szCs w:val="28"/>
        </w:rPr>
        <w:tab/>
      </w:r>
      <w:r w:rsidRPr="00C36288">
        <w:rPr>
          <w:rFonts w:ascii="Times New Roman" w:hAnsi="Times New Roman"/>
          <w:sz w:val="28"/>
          <w:szCs w:val="28"/>
        </w:rPr>
        <w:tab/>
        <w:t xml:space="preserve">               Валерій САУЛЯК</w:t>
      </w:r>
    </w:p>
    <w:p w14:paraId="6CEB2B08" w14:textId="6C0E762F" w:rsidR="00E77BAA" w:rsidRPr="001A726C" w:rsidRDefault="00E77BAA" w:rsidP="00E77BAA">
      <w:pPr>
        <w:spacing w:after="0" w:line="240" w:lineRule="auto"/>
        <w:rPr>
          <w:rFonts w:ascii="Times New Roman" w:hAnsi="Times New Roman" w:cs="Times New Roman"/>
          <w:color w:val="C00000"/>
          <w:sz w:val="28"/>
          <w:szCs w:val="28"/>
        </w:rPr>
      </w:pPr>
      <w:r w:rsidRPr="001A726C">
        <w:rPr>
          <w:rFonts w:ascii="Times New Roman" w:hAnsi="Times New Roman" w:cs="Times New Roman"/>
          <w:color w:val="C00000"/>
          <w:sz w:val="28"/>
          <w:szCs w:val="28"/>
        </w:rPr>
        <w:t>31.03.2026</w:t>
      </w:r>
    </w:p>
    <w:p w14:paraId="5C8F2D4B" w14:textId="77777777" w:rsidR="0090682F" w:rsidRPr="00C36288" w:rsidRDefault="0090682F" w:rsidP="00E77BAA">
      <w:pPr>
        <w:rPr>
          <w:sz w:val="28"/>
          <w:szCs w:val="28"/>
        </w:rPr>
      </w:pPr>
    </w:p>
    <w:sectPr w:rsidR="0090682F" w:rsidRPr="00C36288" w:rsidSect="00E77BAA">
      <w:pgSz w:w="11906" w:h="16838"/>
      <w:pgMar w:top="1134" w:right="567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C8A3" w14:textId="77777777" w:rsidR="00350828" w:rsidRDefault="00350828" w:rsidP="009B6529">
      <w:pPr>
        <w:spacing w:after="0" w:line="240" w:lineRule="auto"/>
      </w:pPr>
      <w:r>
        <w:separator/>
      </w:r>
    </w:p>
  </w:endnote>
  <w:endnote w:type="continuationSeparator" w:id="0">
    <w:p w14:paraId="280C63A3" w14:textId="77777777" w:rsidR="00350828" w:rsidRDefault="00350828" w:rsidP="009B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348CF" w14:textId="77777777" w:rsidR="00350828" w:rsidRDefault="00350828" w:rsidP="009B6529">
      <w:pPr>
        <w:spacing w:after="0" w:line="240" w:lineRule="auto"/>
      </w:pPr>
      <w:r>
        <w:separator/>
      </w:r>
    </w:p>
  </w:footnote>
  <w:footnote w:type="continuationSeparator" w:id="0">
    <w:p w14:paraId="09D1490E" w14:textId="77777777" w:rsidR="00350828" w:rsidRDefault="00350828" w:rsidP="009B6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08"/>
    <w:rsid w:val="00035DF2"/>
    <w:rsid w:val="0004311C"/>
    <w:rsid w:val="00066932"/>
    <w:rsid w:val="00074F31"/>
    <w:rsid w:val="000866B2"/>
    <w:rsid w:val="00092A02"/>
    <w:rsid w:val="00097C79"/>
    <w:rsid w:val="00112BB4"/>
    <w:rsid w:val="001139EF"/>
    <w:rsid w:val="00132F38"/>
    <w:rsid w:val="00143ABF"/>
    <w:rsid w:val="00157412"/>
    <w:rsid w:val="001676C7"/>
    <w:rsid w:val="001A726C"/>
    <w:rsid w:val="00210C71"/>
    <w:rsid w:val="00213284"/>
    <w:rsid w:val="00221177"/>
    <w:rsid w:val="0022784E"/>
    <w:rsid w:val="00262A70"/>
    <w:rsid w:val="00282506"/>
    <w:rsid w:val="002B4585"/>
    <w:rsid w:val="00350828"/>
    <w:rsid w:val="00391A1C"/>
    <w:rsid w:val="003958CC"/>
    <w:rsid w:val="003A7308"/>
    <w:rsid w:val="003C63BE"/>
    <w:rsid w:val="00423898"/>
    <w:rsid w:val="00457169"/>
    <w:rsid w:val="00463F67"/>
    <w:rsid w:val="00465DB0"/>
    <w:rsid w:val="0047388E"/>
    <w:rsid w:val="004742EF"/>
    <w:rsid w:val="00477A4B"/>
    <w:rsid w:val="004A130E"/>
    <w:rsid w:val="004D25D4"/>
    <w:rsid w:val="00514E35"/>
    <w:rsid w:val="005376C2"/>
    <w:rsid w:val="0055625C"/>
    <w:rsid w:val="005704E4"/>
    <w:rsid w:val="00572189"/>
    <w:rsid w:val="005A284D"/>
    <w:rsid w:val="005B2EF8"/>
    <w:rsid w:val="005B5B90"/>
    <w:rsid w:val="005E0F63"/>
    <w:rsid w:val="00617A68"/>
    <w:rsid w:val="00631939"/>
    <w:rsid w:val="006D3C1F"/>
    <w:rsid w:val="006D51A7"/>
    <w:rsid w:val="006E6C1D"/>
    <w:rsid w:val="006F1C90"/>
    <w:rsid w:val="0074714B"/>
    <w:rsid w:val="00761129"/>
    <w:rsid w:val="00775D43"/>
    <w:rsid w:val="008A0526"/>
    <w:rsid w:val="008B7496"/>
    <w:rsid w:val="0090682F"/>
    <w:rsid w:val="00940BC6"/>
    <w:rsid w:val="009876A9"/>
    <w:rsid w:val="009B11E4"/>
    <w:rsid w:val="009B482F"/>
    <w:rsid w:val="009B6529"/>
    <w:rsid w:val="009E2CA7"/>
    <w:rsid w:val="009F0919"/>
    <w:rsid w:val="00A062DD"/>
    <w:rsid w:val="00A06793"/>
    <w:rsid w:val="00A2285E"/>
    <w:rsid w:val="00A24F63"/>
    <w:rsid w:val="00A30C1F"/>
    <w:rsid w:val="00A52589"/>
    <w:rsid w:val="00A939D0"/>
    <w:rsid w:val="00AA2011"/>
    <w:rsid w:val="00AB48F6"/>
    <w:rsid w:val="00AE72C1"/>
    <w:rsid w:val="00AF2F9B"/>
    <w:rsid w:val="00B25F69"/>
    <w:rsid w:val="00B32F1F"/>
    <w:rsid w:val="00B51CE0"/>
    <w:rsid w:val="00B707FF"/>
    <w:rsid w:val="00BB31F1"/>
    <w:rsid w:val="00BE07C4"/>
    <w:rsid w:val="00BE1A3D"/>
    <w:rsid w:val="00C36288"/>
    <w:rsid w:val="00C566FE"/>
    <w:rsid w:val="00CB0F10"/>
    <w:rsid w:val="00CC0430"/>
    <w:rsid w:val="00CF5330"/>
    <w:rsid w:val="00D01D37"/>
    <w:rsid w:val="00D04F7D"/>
    <w:rsid w:val="00D5784D"/>
    <w:rsid w:val="00DD558C"/>
    <w:rsid w:val="00DF2597"/>
    <w:rsid w:val="00E20820"/>
    <w:rsid w:val="00E77BAA"/>
    <w:rsid w:val="00EA5B7C"/>
    <w:rsid w:val="00EE21A4"/>
    <w:rsid w:val="00F207AC"/>
    <w:rsid w:val="00F34FBD"/>
    <w:rsid w:val="00F660CF"/>
    <w:rsid w:val="00FD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20C6"/>
  <w15:chartTrackingRefBased/>
  <w15:docId w15:val="{B1D41BCE-A53B-421B-ADB3-B72AD3A7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0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2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A062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A062DD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A062DD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A062DD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A062DD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A062DD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A062DD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A062DD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A0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062DD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A0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062DD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A0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062DD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A062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2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062DD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A062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B6529"/>
    <w:rPr>
      <w:lang w:val="uk-UA"/>
    </w:rPr>
  </w:style>
  <w:style w:type="paragraph" w:styleId="af0">
    <w:name w:val="footer"/>
    <w:basedOn w:val="a"/>
    <w:link w:val="af1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B6529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IG%20DOWNLOAD\&#1064;&#1040;&#1041;&#1051;&#1054;&#1053;%20&#1056;&#1040;&#1055;&#1054;&#1056;&#1058;&#1040;%20&#1074;&#1110;&#1076;&#1087;&#1091;&#1089;&#1090;&#1082;&#1072;%20&#1087;&#1086;%20&#1083;&#1110;&#1082;&#1091;&#1074;&#1072;&#1085;&#1085;&#110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РАПОРТА відпустка по лікуванню</Template>
  <TotalTime>26</TotalTime>
  <Pages>1</Pages>
  <Words>599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 Гостевой</dc:creator>
  <cp:keywords/>
  <dc:description/>
  <cp:lastModifiedBy>Azu Mar</cp:lastModifiedBy>
  <cp:revision>19</cp:revision>
  <cp:lastPrinted>2026-03-31T16:20:00Z</cp:lastPrinted>
  <dcterms:created xsi:type="dcterms:W3CDTF">2026-03-31T15:00:00Z</dcterms:created>
  <dcterms:modified xsi:type="dcterms:W3CDTF">2026-03-31T16:47:00Z</dcterms:modified>
</cp:coreProperties>
</file>