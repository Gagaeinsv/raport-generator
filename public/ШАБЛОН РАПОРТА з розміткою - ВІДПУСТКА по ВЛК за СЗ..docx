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B8708" w14:textId="77777777" w:rsidR="0055625C" w:rsidRPr="009B482F" w:rsidRDefault="002B4585" w:rsidP="00631939">
      <w:pPr>
        <w:tabs>
          <w:tab w:val="left" w:pos="4962"/>
        </w:tabs>
        <w:spacing w:after="0" w:line="240" w:lineRule="auto"/>
        <w:ind w:left="5529"/>
        <w:jc w:val="right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>К</w:t>
      </w:r>
      <w:r w:rsidR="0055625C" w:rsidRPr="009B482F">
        <w:rPr>
          <w:rFonts w:ascii="Times New Roman" w:eastAsia="Aptos" w:hAnsi="Times New Roman" w:cs="Times New Roman"/>
          <w:sz w:val="24"/>
          <w:szCs w:val="24"/>
        </w:rPr>
        <w:t>омандир</w:t>
      </w:r>
      <w:r w:rsidRPr="009B482F">
        <w:rPr>
          <w:rFonts w:ascii="Times New Roman" w:eastAsia="Aptos" w:hAnsi="Times New Roman" w:cs="Times New Roman"/>
          <w:sz w:val="24"/>
          <w:szCs w:val="24"/>
        </w:rPr>
        <w:t>у</w:t>
      </w:r>
      <w:r w:rsidR="0055625C" w:rsidRPr="009B482F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55625C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 xml:space="preserve">1-ї стрілецької роти </w:t>
      </w:r>
    </w:p>
    <w:p w14:paraId="78C83650" w14:textId="77777777" w:rsidR="0055625C" w:rsidRPr="009B482F" w:rsidRDefault="00631939" w:rsidP="00631939">
      <w:pPr>
        <w:tabs>
          <w:tab w:val="left" w:pos="4962"/>
        </w:tabs>
        <w:spacing w:after="0" w:line="240" w:lineRule="auto"/>
        <w:ind w:left="5529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                 </w:t>
      </w:r>
      <w:r w:rsidR="0055625C" w:rsidRPr="009B482F">
        <w:rPr>
          <w:rFonts w:ascii="Times New Roman" w:eastAsia="Aptos" w:hAnsi="Times New Roman" w:cs="Times New Roman"/>
          <w:sz w:val="24"/>
          <w:szCs w:val="24"/>
        </w:rPr>
        <w:t>стрілецького батальйону</w:t>
      </w:r>
    </w:p>
    <w:p w14:paraId="33D8975F" w14:textId="77777777" w:rsidR="0055625C" w:rsidRPr="009B482F" w:rsidRDefault="00631939" w:rsidP="0055625C">
      <w:pPr>
        <w:tabs>
          <w:tab w:val="left" w:pos="4962"/>
        </w:tabs>
        <w:spacing w:after="0" w:line="240" w:lineRule="auto"/>
        <w:ind w:left="5529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                 </w:t>
      </w:r>
      <w:r w:rsidR="0055625C" w:rsidRPr="009B482F">
        <w:rPr>
          <w:rFonts w:ascii="Times New Roman" w:eastAsia="Aptos" w:hAnsi="Times New Roman" w:cs="Times New Roman"/>
          <w:sz w:val="24"/>
          <w:szCs w:val="24"/>
        </w:rPr>
        <w:t>військової частини А7224</w:t>
      </w:r>
    </w:p>
    <w:p w14:paraId="1733D82D" w14:textId="77777777" w:rsidR="0055625C" w:rsidRPr="009B482F" w:rsidRDefault="0055625C" w:rsidP="0055625C">
      <w:pPr>
        <w:spacing w:after="0" w:line="278" w:lineRule="auto"/>
        <w:ind w:left="5245"/>
        <w:rPr>
          <w:rFonts w:ascii="Times New Roman" w:eastAsia="Aptos" w:hAnsi="Times New Roman" w:cs="Times New Roman"/>
          <w:sz w:val="24"/>
          <w:szCs w:val="24"/>
        </w:rPr>
      </w:pPr>
    </w:p>
    <w:p w14:paraId="3AF906D2" w14:textId="77777777" w:rsidR="0055625C" w:rsidRPr="009B482F" w:rsidRDefault="0055625C" w:rsidP="00761129">
      <w:pPr>
        <w:spacing w:after="0" w:line="240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>Рапорт</w:t>
      </w:r>
    </w:p>
    <w:p w14:paraId="7E878346" w14:textId="77777777" w:rsidR="0055625C" w:rsidRPr="009B482F" w:rsidRDefault="0055625C" w:rsidP="0055625C">
      <w:pPr>
        <w:spacing w:after="0" w:line="240" w:lineRule="auto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2FC3FE3B" w14:textId="77777777" w:rsidR="0055625C" w:rsidRPr="009B482F" w:rsidRDefault="0055625C" w:rsidP="009B6529">
      <w:pPr>
        <w:spacing w:after="0" w:line="240" w:lineRule="auto"/>
        <w:ind w:firstLine="708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Прошу Вашого клопотання перед вищим командуванням надати мені, 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водію 1-ї стрілецької роти стрілецького батальйону військової частини А7224 солдату КОВТУНУ Сергію Петровичу</w:t>
      </w: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відпустку для лікування </w:t>
      </w:r>
      <w:r w:rsidR="00465DB0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6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0 (</w:t>
      </w:r>
      <w:r w:rsidR="00465DB0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шістдесят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)</w:t>
      </w: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календарних днів з 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2</w:t>
      </w:r>
      <w:r w:rsidR="00A2285E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8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.0</w:t>
      </w:r>
      <w:r w:rsidR="00A2285E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3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 xml:space="preserve">.2026 </w:t>
      </w:r>
      <w:r w:rsidRPr="009B482F">
        <w:rPr>
          <w:rFonts w:ascii="Times New Roman" w:eastAsia="Aptos" w:hAnsi="Times New Roman" w:cs="Times New Roman"/>
          <w:sz w:val="24"/>
          <w:szCs w:val="24"/>
        </w:rPr>
        <w:t>року,</w:t>
      </w:r>
      <w:r w:rsidRPr="009B482F">
        <w:rPr>
          <w:rFonts w:ascii="Aptos" w:eastAsia="Aptos" w:hAnsi="Aptos" w:cs="Times New Roman"/>
          <w:sz w:val="24"/>
          <w:szCs w:val="24"/>
        </w:rPr>
        <w:t xml:space="preserve"> </w:t>
      </w:r>
      <w:r w:rsidRPr="009B482F">
        <w:rPr>
          <w:rFonts w:ascii="Times New Roman" w:eastAsia="Aptos" w:hAnsi="Times New Roman" w:cs="Times New Roman"/>
          <w:sz w:val="24"/>
          <w:szCs w:val="24"/>
        </w:rPr>
        <w:t xml:space="preserve">згідно рішення військово-лікарської комісії від </w:t>
      </w:r>
      <w:r w:rsidR="00A2285E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27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.0</w:t>
      </w:r>
      <w:r w:rsidR="00A2285E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3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.2026 року №2026-0</w:t>
      </w:r>
      <w:r w:rsidR="00A2285E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327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-</w:t>
      </w:r>
      <w:r w:rsidR="00282506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1421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-</w:t>
      </w:r>
      <w:r w:rsidR="00282506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3125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-</w:t>
      </w:r>
      <w:r w:rsidR="00282506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7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</w:t>
      </w:r>
    </w:p>
    <w:p w14:paraId="0CFCE332" w14:textId="77777777" w:rsidR="0055625C" w:rsidRPr="009B482F" w:rsidRDefault="0055625C" w:rsidP="0055625C">
      <w:pPr>
        <w:spacing w:after="0" w:line="240" w:lineRule="auto"/>
        <w:ind w:firstLine="708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Відпустку буду проводити за </w:t>
      </w:r>
      <w:proofErr w:type="spellStart"/>
      <w:r w:rsidRPr="009B482F">
        <w:rPr>
          <w:rFonts w:ascii="Times New Roman" w:eastAsia="Aptos" w:hAnsi="Times New Roman" w:cs="Times New Roman"/>
          <w:sz w:val="24"/>
          <w:szCs w:val="24"/>
        </w:rPr>
        <w:t>адресою</w:t>
      </w:r>
      <w:proofErr w:type="spellEnd"/>
      <w:r w:rsidRPr="009B482F">
        <w:rPr>
          <w:rFonts w:ascii="Times New Roman" w:eastAsia="Aptos" w:hAnsi="Times New Roman" w:cs="Times New Roman"/>
          <w:sz w:val="24"/>
          <w:szCs w:val="24"/>
        </w:rPr>
        <w:t xml:space="preserve">: 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Дніпропетровська обл., Криворізький р-н., село Софіївка, вул. Криворізька, б</w:t>
      </w:r>
      <w:r w:rsidR="00DF2597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уд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 31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  <w:vertAlign w:val="superscript"/>
        </w:rPr>
        <w:t>б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 Зв'язок підтримую за номером телефону 098-996-77-25.</w:t>
      </w:r>
    </w:p>
    <w:p w14:paraId="5CA4ACC2" w14:textId="77777777" w:rsidR="0055625C" w:rsidRPr="009B482F" w:rsidRDefault="0055625C" w:rsidP="0055625C">
      <w:pPr>
        <w:spacing w:after="0" w:line="240" w:lineRule="auto"/>
        <w:ind w:firstLine="708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>Із заходами безпеки під час перебування у відпустці ознайомлений.</w:t>
      </w:r>
    </w:p>
    <w:p w14:paraId="34848623" w14:textId="77777777" w:rsidR="0055625C" w:rsidRPr="009B482F" w:rsidRDefault="0055625C" w:rsidP="0055625C">
      <w:pPr>
        <w:spacing w:after="0" w:line="240" w:lineRule="auto"/>
        <w:ind w:firstLine="708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До рапорту </w:t>
      </w:r>
      <w:r w:rsidRPr="009F0919">
        <w:rPr>
          <w:rFonts w:ascii="Times New Roman" w:eastAsia="Aptos" w:hAnsi="Times New Roman" w:cs="Times New Roman"/>
          <w:sz w:val="24"/>
          <w:szCs w:val="24"/>
        </w:rPr>
        <w:t xml:space="preserve">додаю </w:t>
      </w:r>
      <w:r w:rsidRPr="009B482F">
        <w:rPr>
          <w:rFonts w:ascii="Times New Roman" w:eastAsia="Aptos" w:hAnsi="Times New Roman" w:cs="Times New Roman"/>
          <w:sz w:val="24"/>
          <w:szCs w:val="24"/>
        </w:rPr>
        <w:t xml:space="preserve">копію довідки військово-лікарської комісії від </w:t>
      </w:r>
      <w:r w:rsidR="00282506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27.03.2026 року №2026-0327-1421-3125-7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</w:t>
      </w:r>
    </w:p>
    <w:p w14:paraId="5B1AC9A0" w14:textId="77777777" w:rsidR="0055625C" w:rsidRPr="009B482F" w:rsidRDefault="0055625C" w:rsidP="0055625C">
      <w:pPr>
        <w:spacing w:after="0" w:line="278" w:lineRule="auto"/>
        <w:ind w:left="5245"/>
        <w:rPr>
          <w:rFonts w:ascii="Times New Roman" w:eastAsia="Aptos" w:hAnsi="Times New Roman" w:cs="Times New Roman"/>
          <w:sz w:val="24"/>
          <w:szCs w:val="24"/>
        </w:rPr>
      </w:pPr>
    </w:p>
    <w:p w14:paraId="2DB5E1F5" w14:textId="77777777" w:rsidR="00457169" w:rsidRPr="009B482F" w:rsidRDefault="00457169" w:rsidP="0055625C">
      <w:pPr>
        <w:spacing w:after="0" w:line="278" w:lineRule="auto"/>
        <w:ind w:left="5245"/>
        <w:rPr>
          <w:rFonts w:ascii="Times New Roman" w:eastAsia="Aptos" w:hAnsi="Times New Roman" w:cs="Times New Roman"/>
          <w:sz w:val="24"/>
          <w:szCs w:val="24"/>
        </w:rPr>
      </w:pPr>
    </w:p>
    <w:p w14:paraId="35AA3DE2" w14:textId="77777777" w:rsidR="0055625C" w:rsidRPr="006E6C1D" w:rsidRDefault="0055625C" w:rsidP="0055625C">
      <w:pPr>
        <w:spacing w:after="0" w:line="278" w:lineRule="auto"/>
        <w:rPr>
          <w:rFonts w:ascii="Times New Roman" w:eastAsia="Aptos" w:hAnsi="Times New Roman" w:cs="Times New Roman"/>
          <w:color w:val="EE0000"/>
          <w:sz w:val="24"/>
          <w:szCs w:val="24"/>
        </w:rPr>
      </w:pP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Водій 1-ї стрілецької роти</w:t>
      </w:r>
    </w:p>
    <w:p w14:paraId="5F14E4AF" w14:textId="77777777" w:rsidR="0055625C" w:rsidRPr="009F0919" w:rsidRDefault="0055625C" w:rsidP="0055625C">
      <w:pPr>
        <w:spacing w:after="0" w:line="278" w:lineRule="auto"/>
        <w:rPr>
          <w:rFonts w:ascii="Times New Roman" w:eastAsia="Aptos" w:hAnsi="Times New Roman" w:cs="Times New Roman"/>
          <w:sz w:val="24"/>
          <w:szCs w:val="24"/>
        </w:rPr>
      </w:pPr>
      <w:r w:rsidRPr="009F0919">
        <w:rPr>
          <w:rFonts w:ascii="Times New Roman" w:eastAsia="Aptos" w:hAnsi="Times New Roman" w:cs="Times New Roman"/>
          <w:sz w:val="24"/>
          <w:szCs w:val="24"/>
        </w:rPr>
        <w:t>стрілецького батальйону</w:t>
      </w:r>
    </w:p>
    <w:p w14:paraId="3F9608C2" w14:textId="77777777" w:rsidR="005B5B90" w:rsidRPr="009F0919" w:rsidRDefault="00097C79" w:rsidP="008A0526">
      <w:pPr>
        <w:spacing w:after="0"/>
        <w:rPr>
          <w:rFonts w:ascii="Times New Roman" w:eastAsia="Aptos" w:hAnsi="Times New Roman" w:cs="Times New Roman"/>
          <w:sz w:val="24"/>
          <w:szCs w:val="24"/>
        </w:rPr>
      </w:pPr>
      <w:r w:rsidRPr="009F0919">
        <w:rPr>
          <w:rFonts w:ascii="Times New Roman" w:eastAsia="Aptos" w:hAnsi="Times New Roman" w:cs="Times New Roman"/>
          <w:sz w:val="24"/>
          <w:szCs w:val="24"/>
        </w:rPr>
        <w:t>військової частини А7224</w:t>
      </w:r>
    </w:p>
    <w:p w14:paraId="79DAC5A0" w14:textId="77777777" w:rsidR="008A0526" w:rsidRPr="006E6C1D" w:rsidRDefault="008A0526" w:rsidP="008A0526">
      <w:pPr>
        <w:spacing w:after="0"/>
        <w:rPr>
          <w:rFonts w:ascii="Times New Roman" w:eastAsia="Aptos" w:hAnsi="Times New Roman" w:cs="Times New Roman"/>
          <w:color w:val="EE0000"/>
          <w:sz w:val="24"/>
          <w:szCs w:val="24"/>
        </w:rPr>
      </w:pP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солдат</w:t>
      </w:r>
      <w:r w:rsidR="00CB0F10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 xml:space="preserve">                                                                                                                            Сергій КОВТУН</w:t>
      </w:r>
    </w:p>
    <w:p w14:paraId="58DC9272" w14:textId="77777777" w:rsidR="00391A1C" w:rsidRPr="006E6C1D" w:rsidRDefault="00282506" w:rsidP="00391A1C">
      <w:pPr>
        <w:spacing w:after="0" w:line="240" w:lineRule="auto"/>
        <w:rPr>
          <w:rFonts w:ascii="Times New Roman" w:eastAsia="Aptos" w:hAnsi="Times New Roman" w:cs="Times New Roman"/>
          <w:color w:val="EE0000"/>
          <w:sz w:val="24"/>
          <w:szCs w:val="24"/>
        </w:rPr>
      </w:pP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27</w:t>
      </w:r>
      <w:r w:rsidR="00391A1C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.0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3</w:t>
      </w:r>
      <w:r w:rsidR="00391A1C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 xml:space="preserve">.2026 </w:t>
      </w:r>
    </w:p>
    <w:p w14:paraId="20EAFB0E" w14:textId="77777777" w:rsidR="00262A70" w:rsidRPr="009B482F" w:rsidRDefault="00262A70" w:rsidP="004D25D4">
      <w:pPr>
        <w:spacing w:after="0"/>
        <w:jc w:val="center"/>
        <w:rPr>
          <w:rFonts w:ascii="Times New Roman" w:eastAsia="Aptos" w:hAnsi="Times New Roman" w:cs="Times New Roman"/>
          <w:sz w:val="24"/>
          <w:szCs w:val="24"/>
        </w:rPr>
      </w:pPr>
    </w:p>
    <w:p w14:paraId="71AE012E" w14:textId="77777777" w:rsidR="00262A70" w:rsidRPr="009B482F" w:rsidRDefault="00262A70" w:rsidP="00262A70">
      <w:pPr>
        <w:spacing w:after="0" w:line="240" w:lineRule="auto"/>
        <w:ind w:left="5529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        Командиру стрілецького батальйону</w:t>
      </w:r>
    </w:p>
    <w:p w14:paraId="3B702B49" w14:textId="77777777" w:rsidR="00262A70" w:rsidRPr="009B482F" w:rsidRDefault="00262A70" w:rsidP="00262A70">
      <w:pPr>
        <w:spacing w:after="0" w:line="240" w:lineRule="auto"/>
        <w:ind w:left="5529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        </w:t>
      </w:r>
      <w:r w:rsidR="00514E35" w:rsidRPr="009B482F">
        <w:rPr>
          <w:rFonts w:ascii="Times New Roman" w:eastAsia="Aptos" w:hAnsi="Times New Roman" w:cs="Times New Roman"/>
          <w:sz w:val="24"/>
          <w:szCs w:val="24"/>
        </w:rPr>
        <w:t xml:space="preserve">                </w:t>
      </w: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 військової частини А7224</w:t>
      </w:r>
    </w:p>
    <w:p w14:paraId="593966CF" w14:textId="77777777" w:rsidR="00262A70" w:rsidRPr="009B482F" w:rsidRDefault="00262A70" w:rsidP="00262A70">
      <w:pPr>
        <w:spacing w:after="0" w:line="278" w:lineRule="auto"/>
        <w:jc w:val="right"/>
        <w:rPr>
          <w:rFonts w:ascii="Times New Roman" w:eastAsia="Aptos" w:hAnsi="Times New Roman" w:cs="Times New Roman"/>
          <w:sz w:val="24"/>
          <w:szCs w:val="24"/>
        </w:rPr>
      </w:pPr>
    </w:p>
    <w:p w14:paraId="0A2A047F" w14:textId="77777777" w:rsidR="00262A70" w:rsidRPr="009B482F" w:rsidRDefault="00262A70" w:rsidP="00514E35">
      <w:pPr>
        <w:spacing w:after="0" w:line="240" w:lineRule="auto"/>
        <w:ind w:firstLine="851"/>
        <w:jc w:val="center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Клопочу по суті рапорту солдата 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Сергія КОВТУНА</w:t>
      </w:r>
      <w:r w:rsidRPr="009B482F">
        <w:rPr>
          <w:rFonts w:ascii="Times New Roman" w:eastAsia="Aptos" w:hAnsi="Times New Roman" w:cs="Times New Roman"/>
          <w:sz w:val="24"/>
          <w:szCs w:val="24"/>
        </w:rPr>
        <w:t>.</w:t>
      </w:r>
    </w:p>
    <w:p w14:paraId="08FB21D4" w14:textId="77777777" w:rsidR="00262A70" w:rsidRPr="009B482F" w:rsidRDefault="00262A70" w:rsidP="00262A70">
      <w:pPr>
        <w:spacing w:after="0" w:line="278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254D8381" w14:textId="177192D9" w:rsidR="00143ABF" w:rsidRPr="009B482F" w:rsidRDefault="00143ABF" w:rsidP="00143ABF">
      <w:pPr>
        <w:tabs>
          <w:tab w:val="left" w:pos="4962"/>
        </w:tabs>
        <w:spacing w:after="0" w:line="24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ТВО командира</w:t>
      </w: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1-ї стрілецької роти</w:t>
      </w:r>
    </w:p>
    <w:p w14:paraId="29BABC43" w14:textId="6A1735A3" w:rsidR="00143ABF" w:rsidRPr="009B482F" w:rsidRDefault="00143ABF" w:rsidP="003A7308">
      <w:pPr>
        <w:tabs>
          <w:tab w:val="center" w:pos="4915"/>
        </w:tabs>
        <w:spacing w:after="0" w:line="240" w:lineRule="auto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>стрілецького батальйону</w:t>
      </w:r>
      <w:r w:rsidR="003A7308">
        <w:rPr>
          <w:rFonts w:ascii="Times New Roman" w:eastAsia="Aptos" w:hAnsi="Times New Roman" w:cs="Times New Roman"/>
          <w:sz w:val="24"/>
          <w:szCs w:val="24"/>
        </w:rPr>
        <w:tab/>
      </w:r>
    </w:p>
    <w:p w14:paraId="7BD52C5B" w14:textId="77777777" w:rsidR="00143ABF" w:rsidRPr="009B482F" w:rsidRDefault="00143ABF" w:rsidP="00143ABF">
      <w:pPr>
        <w:tabs>
          <w:tab w:val="left" w:pos="4962"/>
        </w:tabs>
        <w:spacing w:after="0" w:line="240" w:lineRule="auto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>військової частини А7224</w:t>
      </w:r>
    </w:p>
    <w:p w14:paraId="3C138CFB" w14:textId="77777777" w:rsidR="00262A70" w:rsidRPr="006E6C1D" w:rsidRDefault="00112BB4" w:rsidP="008A0526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  <w:r w:rsidRPr="006E6C1D">
        <w:rPr>
          <w:rFonts w:ascii="Times New Roman" w:hAnsi="Times New Roman" w:cs="Times New Roman"/>
          <w:color w:val="EE0000"/>
          <w:sz w:val="24"/>
          <w:szCs w:val="24"/>
        </w:rPr>
        <w:t>головний</w:t>
      </w:r>
      <w:r w:rsidR="00F660CF" w:rsidRPr="006E6C1D">
        <w:rPr>
          <w:rFonts w:ascii="Times New Roman" w:hAnsi="Times New Roman" w:cs="Times New Roman"/>
          <w:color w:val="EE0000"/>
          <w:sz w:val="24"/>
          <w:szCs w:val="24"/>
        </w:rPr>
        <w:t xml:space="preserve"> сержант                                                                            </w:t>
      </w:r>
      <w:r w:rsidR="0090682F" w:rsidRPr="006E6C1D">
        <w:rPr>
          <w:rFonts w:ascii="Times New Roman" w:hAnsi="Times New Roman" w:cs="Times New Roman"/>
          <w:color w:val="EE0000"/>
          <w:sz w:val="24"/>
          <w:szCs w:val="24"/>
        </w:rPr>
        <w:t xml:space="preserve">                        Сергій </w:t>
      </w:r>
      <w:r w:rsidR="009B482F" w:rsidRPr="006E6C1D">
        <w:rPr>
          <w:rFonts w:ascii="Times New Roman" w:hAnsi="Times New Roman" w:cs="Times New Roman"/>
          <w:color w:val="EE0000"/>
          <w:sz w:val="24"/>
          <w:szCs w:val="24"/>
        </w:rPr>
        <w:t>К</w:t>
      </w:r>
      <w:r w:rsidR="0090682F" w:rsidRPr="006E6C1D">
        <w:rPr>
          <w:rFonts w:ascii="Times New Roman" w:hAnsi="Times New Roman" w:cs="Times New Roman"/>
          <w:color w:val="EE0000"/>
          <w:sz w:val="24"/>
          <w:szCs w:val="24"/>
        </w:rPr>
        <w:t>АШУРКО</w:t>
      </w:r>
    </w:p>
    <w:p w14:paraId="55143EA4" w14:textId="77777777" w:rsidR="00282506" w:rsidRPr="006E6C1D" w:rsidRDefault="00282506" w:rsidP="00282506">
      <w:pPr>
        <w:spacing w:after="0" w:line="240" w:lineRule="auto"/>
        <w:rPr>
          <w:rFonts w:ascii="Times New Roman" w:eastAsia="Aptos" w:hAnsi="Times New Roman" w:cs="Times New Roman"/>
          <w:color w:val="EE0000"/>
          <w:sz w:val="24"/>
          <w:szCs w:val="24"/>
        </w:rPr>
      </w:pP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 xml:space="preserve">27.03.2026 </w:t>
      </w:r>
    </w:p>
    <w:p w14:paraId="04B40208" w14:textId="77777777" w:rsidR="00391A1C" w:rsidRPr="009B482F" w:rsidRDefault="00391A1C" w:rsidP="008A052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BEA854" w14:textId="77777777" w:rsidR="00F34FBD" w:rsidRPr="009B482F" w:rsidRDefault="00F34FBD" w:rsidP="00514E35">
      <w:pPr>
        <w:spacing w:after="0" w:line="240" w:lineRule="auto"/>
        <w:ind w:firstLine="851"/>
        <w:jc w:val="center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 xml:space="preserve">Клопочу по суті рапорту солдата </w:t>
      </w:r>
      <w:r w:rsidR="00C566FE"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Сергія КОВТУНА</w:t>
      </w: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.</w:t>
      </w:r>
    </w:p>
    <w:p w14:paraId="154C5391" w14:textId="77777777" w:rsidR="00F34FBD" w:rsidRPr="009B482F" w:rsidRDefault="00F34FBD" w:rsidP="00F34FBD">
      <w:pPr>
        <w:spacing w:after="0" w:line="278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2C2EAC3B" w14:textId="77777777" w:rsidR="00457169" w:rsidRPr="009B482F" w:rsidRDefault="00457169" w:rsidP="00F34FBD">
      <w:pPr>
        <w:spacing w:after="0" w:line="278" w:lineRule="auto"/>
        <w:jc w:val="both"/>
        <w:rPr>
          <w:rFonts w:ascii="Times New Roman" w:eastAsia="Aptos" w:hAnsi="Times New Roman" w:cs="Times New Roman"/>
          <w:sz w:val="24"/>
          <w:szCs w:val="24"/>
        </w:rPr>
      </w:pPr>
    </w:p>
    <w:p w14:paraId="15922303" w14:textId="77777777" w:rsidR="00F34FBD" w:rsidRPr="009B482F" w:rsidRDefault="005A284D" w:rsidP="00F34FBD">
      <w:pPr>
        <w:spacing w:after="0" w:line="278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>К</w:t>
      </w:r>
      <w:r w:rsidR="00F34FBD" w:rsidRPr="009B482F">
        <w:rPr>
          <w:rFonts w:ascii="Times New Roman" w:eastAsia="Aptos" w:hAnsi="Times New Roman" w:cs="Times New Roman"/>
          <w:sz w:val="24"/>
          <w:szCs w:val="24"/>
        </w:rPr>
        <w:t>омандир стрілецького батальйону</w:t>
      </w:r>
    </w:p>
    <w:p w14:paraId="2255D9D2" w14:textId="77777777" w:rsidR="00F34FBD" w:rsidRPr="009B482F" w:rsidRDefault="00F34FBD" w:rsidP="00F34FBD">
      <w:pPr>
        <w:spacing w:after="0" w:line="278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>військової частини А7224</w:t>
      </w:r>
    </w:p>
    <w:p w14:paraId="52921BD0" w14:textId="77777777" w:rsidR="00F34FBD" w:rsidRPr="009B482F" w:rsidRDefault="005A284D" w:rsidP="00F34FBD">
      <w:pPr>
        <w:spacing w:after="0" w:line="240" w:lineRule="auto"/>
        <w:jc w:val="both"/>
        <w:rPr>
          <w:rFonts w:ascii="Times New Roman" w:eastAsia="Aptos" w:hAnsi="Times New Roman" w:cs="Times New Roman"/>
          <w:sz w:val="24"/>
          <w:szCs w:val="24"/>
        </w:rPr>
      </w:pPr>
      <w:r w:rsidRPr="009B482F">
        <w:rPr>
          <w:rFonts w:ascii="Times New Roman" w:eastAsia="Aptos" w:hAnsi="Times New Roman" w:cs="Times New Roman"/>
          <w:sz w:val="24"/>
          <w:szCs w:val="24"/>
        </w:rPr>
        <w:t>старший лейтенант</w:t>
      </w:r>
      <w:r w:rsidR="00F34FBD" w:rsidRPr="009B482F">
        <w:rPr>
          <w:rFonts w:ascii="Times New Roman" w:eastAsia="Aptos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514E35" w:rsidRPr="009B482F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B51CE0" w:rsidRPr="009B482F">
        <w:rPr>
          <w:rFonts w:ascii="Times New Roman" w:eastAsia="Aptos" w:hAnsi="Times New Roman" w:cs="Times New Roman"/>
          <w:sz w:val="24"/>
          <w:szCs w:val="24"/>
        </w:rPr>
        <w:t xml:space="preserve"> </w:t>
      </w:r>
      <w:r w:rsidR="00132F38" w:rsidRPr="009B482F">
        <w:rPr>
          <w:rFonts w:ascii="Times New Roman" w:eastAsia="Aptos" w:hAnsi="Times New Roman" w:cs="Times New Roman"/>
          <w:sz w:val="24"/>
          <w:szCs w:val="24"/>
        </w:rPr>
        <w:t xml:space="preserve">          </w:t>
      </w:r>
      <w:r w:rsidRPr="009B482F">
        <w:rPr>
          <w:rFonts w:ascii="Times New Roman" w:eastAsia="Aptos" w:hAnsi="Times New Roman" w:cs="Times New Roman"/>
          <w:sz w:val="24"/>
          <w:szCs w:val="24"/>
        </w:rPr>
        <w:t>Валерій САУЛЯК</w:t>
      </w:r>
    </w:p>
    <w:p w14:paraId="4A41E230" w14:textId="77777777" w:rsidR="00282506" w:rsidRPr="009B482F" w:rsidRDefault="00282506" w:rsidP="00282506">
      <w:pPr>
        <w:spacing w:after="0" w:line="240" w:lineRule="auto"/>
        <w:rPr>
          <w:rFonts w:ascii="Times New Roman" w:eastAsia="Aptos" w:hAnsi="Times New Roman" w:cs="Times New Roman"/>
          <w:sz w:val="24"/>
          <w:szCs w:val="24"/>
        </w:rPr>
      </w:pPr>
      <w:r w:rsidRPr="006E6C1D">
        <w:rPr>
          <w:rFonts w:ascii="Times New Roman" w:eastAsia="Aptos" w:hAnsi="Times New Roman" w:cs="Times New Roman"/>
          <w:color w:val="EE0000"/>
          <w:sz w:val="24"/>
          <w:szCs w:val="24"/>
        </w:rPr>
        <w:t>27.03.2026</w:t>
      </w:r>
      <w:r w:rsidRPr="009B482F">
        <w:rPr>
          <w:rFonts w:ascii="Times New Roman" w:eastAsia="Aptos" w:hAnsi="Times New Roman" w:cs="Times New Roman"/>
          <w:sz w:val="24"/>
          <w:szCs w:val="24"/>
        </w:rPr>
        <w:t xml:space="preserve"> </w:t>
      </w:r>
    </w:p>
    <w:p w14:paraId="5C8F2D4B" w14:textId="77777777" w:rsidR="0090682F" w:rsidRPr="0055625C" w:rsidRDefault="0090682F" w:rsidP="008A0526">
      <w:pPr>
        <w:spacing w:after="0"/>
        <w:rPr>
          <w:rFonts w:ascii="Times New Roman" w:hAnsi="Times New Roman" w:cs="Times New Roman"/>
        </w:rPr>
      </w:pPr>
    </w:p>
    <w:sectPr w:rsidR="0090682F" w:rsidRPr="0055625C" w:rsidSect="00761129">
      <w:pgSz w:w="12240" w:h="15840"/>
      <w:pgMar w:top="567" w:right="567" w:bottom="1134" w:left="184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FEC5C" w14:textId="77777777" w:rsidR="00A24F63" w:rsidRDefault="00A24F63" w:rsidP="009B6529">
      <w:pPr>
        <w:spacing w:after="0" w:line="240" w:lineRule="auto"/>
      </w:pPr>
      <w:r>
        <w:separator/>
      </w:r>
    </w:p>
  </w:endnote>
  <w:endnote w:type="continuationSeparator" w:id="0">
    <w:p w14:paraId="14F60C22" w14:textId="77777777" w:rsidR="00A24F63" w:rsidRDefault="00A24F63" w:rsidP="009B6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E4B56" w14:textId="77777777" w:rsidR="00A24F63" w:rsidRDefault="00A24F63" w:rsidP="009B6529">
      <w:pPr>
        <w:spacing w:after="0" w:line="240" w:lineRule="auto"/>
      </w:pPr>
      <w:r>
        <w:separator/>
      </w:r>
    </w:p>
  </w:footnote>
  <w:footnote w:type="continuationSeparator" w:id="0">
    <w:p w14:paraId="2D5BC5A1" w14:textId="77777777" w:rsidR="00A24F63" w:rsidRDefault="00A24F63" w:rsidP="009B65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08"/>
    <w:rsid w:val="0004311C"/>
    <w:rsid w:val="00092A02"/>
    <w:rsid w:val="00097C79"/>
    <w:rsid w:val="00112BB4"/>
    <w:rsid w:val="001139EF"/>
    <w:rsid w:val="00132F38"/>
    <w:rsid w:val="00143ABF"/>
    <w:rsid w:val="00157412"/>
    <w:rsid w:val="00210C71"/>
    <w:rsid w:val="00262A70"/>
    <w:rsid w:val="00282506"/>
    <w:rsid w:val="002B4585"/>
    <w:rsid w:val="00391A1C"/>
    <w:rsid w:val="003A7308"/>
    <w:rsid w:val="00423898"/>
    <w:rsid w:val="00457169"/>
    <w:rsid w:val="00465DB0"/>
    <w:rsid w:val="0047388E"/>
    <w:rsid w:val="004742EF"/>
    <w:rsid w:val="004D25D4"/>
    <w:rsid w:val="00514E35"/>
    <w:rsid w:val="0055625C"/>
    <w:rsid w:val="005704E4"/>
    <w:rsid w:val="005A284D"/>
    <w:rsid w:val="005B5B90"/>
    <w:rsid w:val="005E0F63"/>
    <w:rsid w:val="00617A68"/>
    <w:rsid w:val="00631939"/>
    <w:rsid w:val="006D3C1F"/>
    <w:rsid w:val="006D51A7"/>
    <w:rsid w:val="006E6C1D"/>
    <w:rsid w:val="006F1C90"/>
    <w:rsid w:val="0074714B"/>
    <w:rsid w:val="00761129"/>
    <w:rsid w:val="008A0526"/>
    <w:rsid w:val="008B7496"/>
    <w:rsid w:val="0090682F"/>
    <w:rsid w:val="00940BC6"/>
    <w:rsid w:val="009B482F"/>
    <w:rsid w:val="009B6529"/>
    <w:rsid w:val="009E2CA7"/>
    <w:rsid w:val="009F0919"/>
    <w:rsid w:val="00A062DD"/>
    <w:rsid w:val="00A2285E"/>
    <w:rsid w:val="00A24F63"/>
    <w:rsid w:val="00A52589"/>
    <w:rsid w:val="00A939D0"/>
    <w:rsid w:val="00AA2011"/>
    <w:rsid w:val="00AE72C1"/>
    <w:rsid w:val="00B32F1F"/>
    <w:rsid w:val="00B51CE0"/>
    <w:rsid w:val="00B707FF"/>
    <w:rsid w:val="00BB31F1"/>
    <w:rsid w:val="00BE1A3D"/>
    <w:rsid w:val="00C566FE"/>
    <w:rsid w:val="00CB0F10"/>
    <w:rsid w:val="00CC0430"/>
    <w:rsid w:val="00CF5330"/>
    <w:rsid w:val="00D01D37"/>
    <w:rsid w:val="00D04F7D"/>
    <w:rsid w:val="00DF2597"/>
    <w:rsid w:val="00EE21A4"/>
    <w:rsid w:val="00F34FBD"/>
    <w:rsid w:val="00F6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E20C6"/>
  <w15:chartTrackingRefBased/>
  <w15:docId w15:val="{B1D41BCE-A53B-421B-ADB3-B72AD3A75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uiPriority w:val="9"/>
    <w:qFormat/>
    <w:rsid w:val="00A0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2D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A062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A062DD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A062DD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A062DD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A062DD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A062DD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A062DD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A062DD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A0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062DD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A0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062DD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A0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062DD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A062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62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6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062DD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A062D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65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B6529"/>
    <w:rPr>
      <w:lang w:val="uk-UA"/>
    </w:rPr>
  </w:style>
  <w:style w:type="paragraph" w:styleId="af0">
    <w:name w:val="footer"/>
    <w:basedOn w:val="a"/>
    <w:link w:val="af1"/>
    <w:uiPriority w:val="99"/>
    <w:unhideWhenUsed/>
    <w:rsid w:val="009B6529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B6529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IG%20DOWNLOAD\&#1064;&#1040;&#1041;&#1051;&#1054;&#1053;%20&#1056;&#1040;&#1055;&#1054;&#1056;&#1058;&#1040;%20&#1074;&#1110;&#1076;&#1087;&#1091;&#1089;&#1090;&#1082;&#1072;%20&#1087;&#1086;%20&#1083;&#1110;&#1082;&#1091;&#1074;&#1072;&#1085;&#1085;&#110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РАПОРТА відпустка по лікуванню</Template>
  <TotalTime>5</TotalTime>
  <Pages>1</Pages>
  <Words>1066</Words>
  <Characters>608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 Гостевой</dc:creator>
  <cp:keywords/>
  <dc:description/>
  <cp:lastModifiedBy>Azu Mar</cp:lastModifiedBy>
  <cp:revision>4</cp:revision>
  <cp:lastPrinted>2026-03-28T13:26:00Z</cp:lastPrinted>
  <dcterms:created xsi:type="dcterms:W3CDTF">2026-03-28T14:14:00Z</dcterms:created>
  <dcterms:modified xsi:type="dcterms:W3CDTF">2026-03-28T14:21:00Z</dcterms:modified>
</cp:coreProperties>
</file>